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7F5B63" w:rsidRPr="00481831" w:rsidRDefault="00481831" w:rsidP="00481831">
      <w:pPr>
        <w:rPr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481831">
        <w:rPr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MANUAL TÉCNICO </w:t>
      </w:r>
      <w:r w:rsidR="00181130">
        <w:rPr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BACKEND</w:t>
      </w:r>
      <w:r w:rsidR="00FD2D85">
        <w:rPr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Y </w:t>
      </w:r>
      <w:r w:rsidR="00181130">
        <w:rPr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FRONTEND</w:t>
      </w:r>
    </w:p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481831" w:rsidP="00481831"/>
    <w:p w:rsidR="00481831" w:rsidRDefault="00B42AC3" w:rsidP="00481831">
      <w:r>
        <w:lastRenderedPageBreak/>
        <w:t>Requisitos Previos.</w:t>
      </w:r>
    </w:p>
    <w:p w:rsidR="00B42AC3" w:rsidRDefault="00B42AC3" w:rsidP="00481831"/>
    <w:p w:rsidR="00F677AB" w:rsidRPr="00F677AB" w:rsidRDefault="00F677AB" w:rsidP="00F677AB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Para desarrollar, ejecutar y desplegar la aplicación, asegúrate de contar con las siguientes herramientas y versiones específicas instaladas en tu sistema.</w:t>
      </w:r>
    </w:p>
    <w:p w:rsidR="00F677AB" w:rsidRPr="00F677AB" w:rsidRDefault="00F677AB" w:rsidP="00F677AB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Requisitos de Hardware y Software</w:t>
      </w:r>
    </w:p>
    <w:tbl>
      <w:tblPr>
        <w:tblStyle w:val="Tabladelista4-nfasis6"/>
        <w:tblW w:w="0" w:type="auto"/>
        <w:tblLook w:val="04A0" w:firstRow="1" w:lastRow="0" w:firstColumn="1" w:lastColumn="0" w:noHBand="0" w:noVBand="1"/>
      </w:tblPr>
      <w:tblGrid>
        <w:gridCol w:w="1788"/>
        <w:gridCol w:w="1680"/>
        <w:gridCol w:w="1358"/>
        <w:gridCol w:w="5136"/>
      </w:tblGrid>
      <w:tr w:rsidR="00F677AB" w:rsidRPr="00F677AB" w:rsidTr="00F677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Categoría</w:t>
            </w:r>
          </w:p>
        </w:tc>
        <w:tc>
          <w:tcPr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Herramienta</w:t>
            </w:r>
          </w:p>
        </w:tc>
        <w:tc>
          <w:tcPr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Versión</w:t>
            </w:r>
          </w:p>
        </w:tc>
        <w:tc>
          <w:tcPr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Notas</w:t>
            </w:r>
          </w:p>
        </w:tc>
      </w:tr>
      <w:tr w:rsidR="00F677AB" w:rsidRPr="00F677AB" w:rsidTr="00F67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Sistema Operativo</w:t>
            </w:r>
          </w:p>
        </w:tc>
        <w:tc>
          <w:tcPr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Windows</w:t>
            </w:r>
          </w:p>
        </w:tc>
        <w:tc>
          <w:tcPr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10/11 (x64)</w:t>
            </w:r>
          </w:p>
        </w:tc>
        <w:tc>
          <w:tcPr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Versión utilizada: Windows NT 10.0.19045.</w:t>
            </w:r>
          </w:p>
        </w:tc>
      </w:tr>
      <w:tr w:rsidR="00F677AB" w:rsidRPr="00F677AB" w:rsidTr="00F677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Entorno de Desarrollo</w:t>
            </w:r>
          </w:p>
        </w:tc>
        <w:tc>
          <w:tcPr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 xml:space="preserve">Visual Studio </w:t>
            </w:r>
            <w:proofErr w:type="spellStart"/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Code</w:t>
            </w:r>
            <w:proofErr w:type="spellEnd"/>
          </w:p>
        </w:tc>
        <w:tc>
          <w:tcPr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1.86.2 (</w:t>
            </w:r>
            <w:proofErr w:type="spellStart"/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user</w:t>
            </w:r>
            <w:proofErr w:type="spellEnd"/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 xml:space="preserve"> </w:t>
            </w:r>
            <w:proofErr w:type="spellStart"/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setup</w:t>
            </w:r>
            <w:proofErr w:type="spellEnd"/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)</w:t>
            </w:r>
          </w:p>
        </w:tc>
        <w:tc>
          <w:tcPr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 xml:space="preserve">Extensiones recomendadas: </w:t>
            </w:r>
            <w:proofErr w:type="spellStart"/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ESLint</w:t>
            </w:r>
            <w:proofErr w:type="spellEnd"/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 xml:space="preserve">, </w:t>
            </w:r>
            <w:proofErr w:type="spellStart"/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Prettier</w:t>
            </w:r>
            <w:proofErr w:type="spellEnd"/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, Docker, SQL Server.</w:t>
            </w:r>
          </w:p>
        </w:tc>
      </w:tr>
      <w:tr w:rsidR="00F677AB" w:rsidRPr="00F677AB" w:rsidTr="00F67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proofErr w:type="spellStart"/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Node.js</w:t>
            </w:r>
          </w:p>
        </w:tc>
        <w:tc>
          <w:tcPr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25.2.1</w:t>
            </w:r>
          </w:p>
        </w:tc>
        <w:tc>
          <w:tcPr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 xml:space="preserve">Requerido para ejecutar </w:t>
            </w:r>
            <w:proofErr w:type="spellStart"/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React</w:t>
            </w:r>
            <w:proofErr w:type="spellEnd"/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 xml:space="preserve"> y Vite.</w:t>
            </w:r>
          </w:p>
        </w:tc>
      </w:tr>
      <w:tr w:rsidR="00F677AB" w:rsidRPr="00F677AB" w:rsidTr="00F677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proofErr w:type="spellStart"/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proofErr w:type="spellStart"/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React</w:t>
            </w:r>
            <w:proofErr w:type="spellEnd"/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 xml:space="preserve"> + Vite</w:t>
            </w:r>
          </w:p>
        </w:tc>
        <w:tc>
          <w:tcPr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Vite 7.2.2</w:t>
            </w:r>
          </w:p>
        </w:tc>
        <w:tc>
          <w:tcPr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 xml:space="preserve">Plantilla utilizada: </w:t>
            </w:r>
            <w:r w:rsidRPr="00F677AB">
              <w:rPr>
                <w:rFonts w:ascii="Courier New" w:eastAsia="Times New Roman" w:hAnsi="Courier New" w:cs="Courier New"/>
                <w:sz w:val="20"/>
                <w:szCs w:val="20"/>
                <w:lang w:val="es-GT" w:eastAsia="es-GT"/>
              </w:rPr>
              <w:t>@</w:t>
            </w:r>
            <w:proofErr w:type="spellStart"/>
            <w:r w:rsidRPr="00F677AB">
              <w:rPr>
                <w:rFonts w:ascii="Courier New" w:eastAsia="Times New Roman" w:hAnsi="Courier New" w:cs="Courier New"/>
                <w:sz w:val="20"/>
                <w:szCs w:val="20"/>
                <w:lang w:val="es-GT" w:eastAsia="es-GT"/>
              </w:rPr>
              <w:t>vitejs</w:t>
            </w:r>
            <w:proofErr w:type="spellEnd"/>
            <w:r w:rsidRPr="00F677AB">
              <w:rPr>
                <w:rFonts w:ascii="Courier New" w:eastAsia="Times New Roman" w:hAnsi="Courier New" w:cs="Courier New"/>
                <w:sz w:val="20"/>
                <w:szCs w:val="20"/>
                <w:lang w:val="es-GT" w:eastAsia="es-GT"/>
              </w:rPr>
              <w:t>/plugin-</w:t>
            </w:r>
            <w:proofErr w:type="spellStart"/>
            <w:r w:rsidRPr="00F677AB">
              <w:rPr>
                <w:rFonts w:ascii="Courier New" w:eastAsia="Times New Roman" w:hAnsi="Courier New" w:cs="Courier New"/>
                <w:sz w:val="20"/>
                <w:szCs w:val="20"/>
                <w:lang w:val="es-GT" w:eastAsia="es-GT"/>
              </w:rPr>
              <w:t>react</w:t>
            </w:r>
            <w:proofErr w:type="spellEnd"/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.</w:t>
            </w:r>
          </w:p>
        </w:tc>
      </w:tr>
      <w:tr w:rsidR="00F677AB" w:rsidRPr="00F677AB" w:rsidTr="00F67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proofErr w:type="spellStart"/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Node.js</w:t>
            </w:r>
          </w:p>
        </w:tc>
        <w:tc>
          <w:tcPr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25.2.1</w:t>
            </w:r>
          </w:p>
        </w:tc>
        <w:tc>
          <w:tcPr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Asegúrate de usar la misma versión para evitar incompatibilidades.</w:t>
            </w:r>
          </w:p>
        </w:tc>
      </w:tr>
      <w:tr w:rsidR="00F677AB" w:rsidRPr="00F677AB" w:rsidTr="00F677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Base de Datos</w:t>
            </w:r>
          </w:p>
        </w:tc>
        <w:tc>
          <w:tcPr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SQL Server (Docker)</w:t>
            </w:r>
          </w:p>
        </w:tc>
        <w:tc>
          <w:tcPr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2019 (15.x)</w:t>
            </w:r>
          </w:p>
        </w:tc>
        <w:tc>
          <w:tcPr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 xml:space="preserve">Imagen oficial de Docker: </w:t>
            </w:r>
            <w:r w:rsidRPr="00F677AB">
              <w:rPr>
                <w:rFonts w:ascii="Courier New" w:eastAsia="Times New Roman" w:hAnsi="Courier New" w:cs="Courier New"/>
                <w:sz w:val="20"/>
                <w:szCs w:val="20"/>
                <w:lang w:val="es-GT" w:eastAsia="es-GT"/>
              </w:rPr>
              <w:t>mcr.microsoft.com/</w:t>
            </w:r>
            <w:proofErr w:type="spellStart"/>
            <w:r w:rsidRPr="00F677AB">
              <w:rPr>
                <w:rFonts w:ascii="Courier New" w:eastAsia="Times New Roman" w:hAnsi="Courier New" w:cs="Courier New"/>
                <w:sz w:val="20"/>
                <w:szCs w:val="20"/>
                <w:lang w:val="es-GT" w:eastAsia="es-GT"/>
              </w:rPr>
              <w:t>mssql</w:t>
            </w:r>
            <w:proofErr w:type="spellEnd"/>
            <w:r w:rsidRPr="00F677AB">
              <w:rPr>
                <w:rFonts w:ascii="Courier New" w:eastAsia="Times New Roman" w:hAnsi="Courier New" w:cs="Courier New"/>
                <w:sz w:val="20"/>
                <w:szCs w:val="20"/>
                <w:lang w:val="es-GT" w:eastAsia="es-GT"/>
              </w:rPr>
              <w:t>/server:2019-latest</w:t>
            </w: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.</w:t>
            </w:r>
          </w:p>
        </w:tc>
      </w:tr>
      <w:tr w:rsidR="00F677AB" w:rsidRPr="00F677AB" w:rsidTr="00F67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Contenedores</w:t>
            </w:r>
          </w:p>
        </w:tc>
        <w:tc>
          <w:tcPr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Docker Desktop</w:t>
            </w:r>
          </w:p>
        </w:tc>
        <w:tc>
          <w:tcPr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Última versión estable</w:t>
            </w:r>
          </w:p>
        </w:tc>
        <w:tc>
          <w:tcPr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Configurado para Windows.</w:t>
            </w:r>
          </w:p>
        </w:tc>
      </w:tr>
      <w:tr w:rsidR="00F677AB" w:rsidRPr="00F677AB" w:rsidTr="00F677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Orquestación</w:t>
            </w:r>
          </w:p>
        </w:tc>
        <w:tc>
          <w:tcPr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 xml:space="preserve">Docker </w:t>
            </w:r>
            <w:proofErr w:type="spellStart"/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Compose</w:t>
            </w:r>
            <w:proofErr w:type="spellEnd"/>
          </w:p>
        </w:tc>
        <w:tc>
          <w:tcPr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Incluido en Docker Desktop</w:t>
            </w:r>
          </w:p>
        </w:tc>
        <w:tc>
          <w:tcPr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 xml:space="preserve">Versión compatible con </w:t>
            </w:r>
            <w:proofErr w:type="spellStart"/>
            <w:r w:rsidRPr="00F677AB">
              <w:rPr>
                <w:rFonts w:ascii="Courier New" w:eastAsia="Times New Roman" w:hAnsi="Courier New" w:cs="Courier New"/>
                <w:sz w:val="20"/>
                <w:szCs w:val="20"/>
                <w:lang w:val="es-GT" w:eastAsia="es-GT"/>
              </w:rPr>
              <w:t>docker-compose.yml</w:t>
            </w:r>
            <w:proofErr w:type="spellEnd"/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.</w:t>
            </w:r>
          </w:p>
        </w:tc>
      </w:tr>
      <w:tr w:rsidR="00F677AB" w:rsidRPr="00F677AB" w:rsidTr="00F67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Pruebas de API</w:t>
            </w:r>
          </w:p>
        </w:tc>
        <w:tc>
          <w:tcPr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proofErr w:type="spellStart"/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Postman</w:t>
            </w:r>
            <w:proofErr w:type="spellEnd"/>
          </w:p>
        </w:tc>
        <w:tc>
          <w:tcPr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11.72.8</w:t>
            </w:r>
          </w:p>
        </w:tc>
        <w:tc>
          <w:tcPr>
            <w:tcW w:w="0" w:type="auto"/>
            <w:hideMark/>
          </w:tcPr>
          <w:p w:rsidR="00F677AB" w:rsidRPr="00F677AB" w:rsidRDefault="00F677AB" w:rsidP="00F677AB">
            <w:pPr>
              <w:widowControl/>
              <w:autoSpaceDE/>
              <w:autoSpaceDN/>
              <w:adjustRightInd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 xml:space="preserve">Herramienta para probar y documentar </w:t>
            </w:r>
            <w:proofErr w:type="spellStart"/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endpoints</w:t>
            </w:r>
            <w:proofErr w:type="spellEnd"/>
            <w:r w:rsidRPr="00F677AB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.</w:t>
            </w:r>
          </w:p>
        </w:tc>
      </w:tr>
    </w:tbl>
    <w:p w:rsidR="00F677AB" w:rsidRPr="00F677AB" w:rsidRDefault="006C0782" w:rsidP="00F677AB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pict>
          <v:rect id="_x0000_i1025" style="width:0;height:1.5pt" o:hralign="center" o:hrstd="t" o:hr="t" fillcolor="#a0a0a0" stroked="f"/>
        </w:pict>
      </w:r>
    </w:p>
    <w:p w:rsidR="00F677AB" w:rsidRPr="00F677AB" w:rsidRDefault="00F677AB" w:rsidP="00F677AB">
      <w:pPr>
        <w:widowControl/>
        <w:autoSpaceDE/>
        <w:autoSpaceDN/>
        <w:adjustRightInd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GT" w:eastAsia="es-GT"/>
        </w:rPr>
      </w:pPr>
      <w:r w:rsidRPr="00F677AB">
        <w:rPr>
          <w:rFonts w:ascii="Times New Roman" w:eastAsia="Times New Roman" w:hAnsi="Times New Roman" w:cs="Times New Roman"/>
          <w:b/>
          <w:bCs/>
          <w:sz w:val="27"/>
          <w:szCs w:val="27"/>
          <w:lang w:val="es-GT" w:eastAsia="es-GT"/>
        </w:rPr>
        <w:t>2.1 Instalación de Herramientas</w:t>
      </w:r>
    </w:p>
    <w:p w:rsidR="00F677AB" w:rsidRPr="00F677AB" w:rsidRDefault="00F677AB" w:rsidP="00F677AB">
      <w:pPr>
        <w:widowControl/>
        <w:autoSpaceDE/>
        <w:autoSpaceDN/>
        <w:adjustRightInd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</w:pPr>
      <w:r w:rsidRPr="00F677AB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 xml:space="preserve">Visual Studio </w:t>
      </w:r>
      <w:proofErr w:type="spellStart"/>
      <w:r w:rsidRPr="00F677AB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Code</w:t>
      </w:r>
      <w:proofErr w:type="spellEnd"/>
    </w:p>
    <w:p w:rsidR="00F677AB" w:rsidRPr="00F677AB" w:rsidRDefault="00F677AB" w:rsidP="00F677AB">
      <w:pPr>
        <w:widowControl/>
        <w:numPr>
          <w:ilvl w:val="0"/>
          <w:numId w:val="31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F677AB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Descarga:</w:t>
      </w:r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</w:t>
      </w:r>
      <w:hyperlink r:id="rId11" w:tgtFrame="_blank" w:history="1">
        <w:r w:rsidRPr="00F677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s-GT" w:eastAsia="es-GT"/>
          </w:rPr>
          <w:t>https://code.visualstudio.com/</w:t>
        </w:r>
      </w:hyperlink>
    </w:p>
    <w:p w:rsidR="00F677AB" w:rsidRPr="00F677AB" w:rsidRDefault="00F677AB" w:rsidP="00F677AB">
      <w:pPr>
        <w:widowControl/>
        <w:numPr>
          <w:ilvl w:val="0"/>
          <w:numId w:val="31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F677AB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Extensiones recomendadas:</w:t>
      </w:r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</w:t>
      </w:r>
    </w:p>
    <w:p w:rsidR="00F677AB" w:rsidRPr="00F677AB" w:rsidRDefault="00F677AB" w:rsidP="00F677AB">
      <w:pPr>
        <w:widowControl/>
        <w:numPr>
          <w:ilvl w:val="1"/>
          <w:numId w:val="31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proofErr w:type="spellStart"/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Prettier</w:t>
      </w:r>
      <w:proofErr w:type="spellEnd"/>
    </w:p>
    <w:p w:rsidR="00F677AB" w:rsidRPr="00F677AB" w:rsidRDefault="00F677AB" w:rsidP="00F677AB">
      <w:pPr>
        <w:widowControl/>
        <w:numPr>
          <w:ilvl w:val="1"/>
          <w:numId w:val="31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Docker</w:t>
      </w:r>
    </w:p>
    <w:p w:rsidR="00F677AB" w:rsidRPr="00F677AB" w:rsidRDefault="00F677AB" w:rsidP="00F677AB">
      <w:pPr>
        <w:widowControl/>
        <w:autoSpaceDE/>
        <w:autoSpaceDN/>
        <w:adjustRightInd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</w:pPr>
      <w:r w:rsidRPr="00F677AB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Node.js</w:t>
      </w:r>
    </w:p>
    <w:p w:rsidR="00F677AB" w:rsidRPr="00F677AB" w:rsidRDefault="00F677AB" w:rsidP="00F677AB">
      <w:pPr>
        <w:widowControl/>
        <w:numPr>
          <w:ilvl w:val="0"/>
          <w:numId w:val="32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F677AB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Descarga:</w:t>
      </w:r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</w:t>
      </w:r>
      <w:hyperlink r:id="rId12" w:tgtFrame="_blank" w:history="1">
        <w:r w:rsidRPr="00F677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s-GT" w:eastAsia="es-GT"/>
          </w:rPr>
          <w:t>https://nodejs.org/</w:t>
        </w:r>
      </w:hyperlink>
    </w:p>
    <w:p w:rsidR="00F677AB" w:rsidRPr="00F677AB" w:rsidRDefault="00F677AB" w:rsidP="00F677AB">
      <w:pPr>
        <w:widowControl/>
        <w:numPr>
          <w:ilvl w:val="0"/>
          <w:numId w:val="32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F677AB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Verificación de instalación:</w:t>
      </w:r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</w:t>
      </w:r>
    </w:p>
    <w:p w:rsidR="00F677AB" w:rsidRPr="00F677AB" w:rsidRDefault="00F677AB" w:rsidP="00F677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72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proofErr w:type="spellStart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node</w:t>
      </w:r>
      <w:proofErr w:type="spellEnd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-</w:t>
      </w:r>
      <w:proofErr w:type="gramStart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v  #</w:t>
      </w:r>
      <w:proofErr w:type="gramEnd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Debe mostrar v25.2.1</w:t>
      </w:r>
    </w:p>
    <w:p w:rsidR="00F677AB" w:rsidRPr="00F677AB" w:rsidRDefault="00F677AB" w:rsidP="00F677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72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proofErr w:type="spellStart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npm</w:t>
      </w:r>
      <w:proofErr w:type="spellEnd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-v   # Verifica que </w:t>
      </w:r>
      <w:proofErr w:type="spellStart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npm</w:t>
      </w:r>
      <w:proofErr w:type="spellEnd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esté instalado</w:t>
      </w:r>
    </w:p>
    <w:p w:rsidR="00F677AB" w:rsidRPr="00F677AB" w:rsidRDefault="00F677AB" w:rsidP="00F677AB">
      <w:pPr>
        <w:widowControl/>
        <w:autoSpaceDE/>
        <w:autoSpaceDN/>
        <w:adjustRightInd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</w:pPr>
      <w:r w:rsidRPr="00F677AB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Docker Desktop</w:t>
      </w:r>
    </w:p>
    <w:p w:rsidR="00F677AB" w:rsidRPr="00F677AB" w:rsidRDefault="00F677AB" w:rsidP="00F677AB">
      <w:pPr>
        <w:widowControl/>
        <w:numPr>
          <w:ilvl w:val="0"/>
          <w:numId w:val="33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F677AB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lastRenderedPageBreak/>
        <w:t>Descarga:</w:t>
      </w:r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</w:t>
      </w:r>
      <w:hyperlink r:id="rId13" w:tgtFrame="_blank" w:history="1">
        <w:r w:rsidRPr="00F677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s-GT" w:eastAsia="es-GT"/>
          </w:rPr>
          <w:t>https://www.docker.com/products/docker-desktop/</w:t>
        </w:r>
      </w:hyperlink>
    </w:p>
    <w:p w:rsidR="00F677AB" w:rsidRPr="00F677AB" w:rsidRDefault="00F677AB" w:rsidP="00F677AB">
      <w:pPr>
        <w:widowControl/>
        <w:numPr>
          <w:ilvl w:val="0"/>
          <w:numId w:val="33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F677AB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Configuración:</w:t>
      </w:r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</w:t>
      </w:r>
    </w:p>
    <w:p w:rsidR="00F677AB" w:rsidRPr="00F677AB" w:rsidRDefault="00F677AB" w:rsidP="00F677AB">
      <w:pPr>
        <w:widowControl/>
        <w:numPr>
          <w:ilvl w:val="1"/>
          <w:numId w:val="33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Asegúrate de que Docker Desktop esté en modo "Linux </w:t>
      </w:r>
      <w:proofErr w:type="spellStart"/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containers</w:t>
      </w:r>
      <w:proofErr w:type="spellEnd"/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".</w:t>
      </w:r>
    </w:p>
    <w:p w:rsidR="00F677AB" w:rsidRPr="00F677AB" w:rsidRDefault="00F677AB" w:rsidP="00F677AB">
      <w:pPr>
        <w:widowControl/>
        <w:numPr>
          <w:ilvl w:val="1"/>
          <w:numId w:val="33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Verifica la instalación con: </w:t>
      </w:r>
    </w:p>
    <w:p w:rsidR="00F677AB" w:rsidRPr="00F677AB" w:rsidRDefault="00F677AB" w:rsidP="00F677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144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proofErr w:type="spellStart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docker</w:t>
      </w:r>
      <w:proofErr w:type="spellEnd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--</w:t>
      </w:r>
      <w:proofErr w:type="spellStart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version</w:t>
      </w:r>
      <w:proofErr w:type="spellEnd"/>
    </w:p>
    <w:p w:rsidR="00F677AB" w:rsidRPr="00F677AB" w:rsidRDefault="00F677AB" w:rsidP="00F677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144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proofErr w:type="spellStart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docker-compose</w:t>
      </w:r>
      <w:proofErr w:type="spellEnd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--</w:t>
      </w:r>
      <w:proofErr w:type="spellStart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version</w:t>
      </w:r>
      <w:proofErr w:type="spellEnd"/>
    </w:p>
    <w:p w:rsidR="00F677AB" w:rsidRPr="00F677AB" w:rsidRDefault="00F677AB" w:rsidP="00F677AB">
      <w:pPr>
        <w:widowControl/>
        <w:autoSpaceDE/>
        <w:autoSpaceDN/>
        <w:adjustRightInd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</w:pPr>
      <w:r w:rsidRPr="00F677AB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SQL Server 2019 (</w:t>
      </w:r>
      <w:proofErr w:type="spellStart"/>
      <w:r w:rsidRPr="00F677AB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Dockerizado</w:t>
      </w:r>
      <w:proofErr w:type="spellEnd"/>
      <w:r w:rsidRPr="00F677AB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)</w:t>
      </w:r>
    </w:p>
    <w:p w:rsidR="00F677AB" w:rsidRPr="00F677AB" w:rsidRDefault="00F677AB" w:rsidP="00F677AB">
      <w:pPr>
        <w:widowControl/>
        <w:numPr>
          <w:ilvl w:val="0"/>
          <w:numId w:val="34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F677AB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Imagen de Docker:</w:t>
      </w:r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</w:t>
      </w:r>
    </w:p>
    <w:p w:rsidR="00F677AB" w:rsidRPr="00F677AB" w:rsidRDefault="00F677AB" w:rsidP="00F677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72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proofErr w:type="spellStart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services</w:t>
      </w:r>
      <w:proofErr w:type="spellEnd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:</w:t>
      </w:r>
    </w:p>
    <w:p w:rsidR="00F677AB" w:rsidRPr="00F677AB" w:rsidRDefault="00F677AB" w:rsidP="00F677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72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</w:t>
      </w:r>
      <w:proofErr w:type="spellStart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db</w:t>
      </w:r>
      <w:proofErr w:type="spellEnd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:</w:t>
      </w:r>
    </w:p>
    <w:p w:rsidR="00F677AB" w:rsidRPr="00F677AB" w:rsidRDefault="00F677AB" w:rsidP="00F677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72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</w:t>
      </w:r>
      <w:proofErr w:type="spellStart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image</w:t>
      </w:r>
      <w:proofErr w:type="spellEnd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: mcr.microsoft.com/</w:t>
      </w:r>
      <w:proofErr w:type="spellStart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mssql</w:t>
      </w:r>
      <w:proofErr w:type="spellEnd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/server:2019-latest</w:t>
      </w:r>
    </w:p>
    <w:p w:rsidR="00F677AB" w:rsidRPr="00F677AB" w:rsidRDefault="00F677AB" w:rsidP="00F677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72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</w:t>
      </w:r>
      <w:proofErr w:type="spellStart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environment</w:t>
      </w:r>
      <w:proofErr w:type="spellEnd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:</w:t>
      </w:r>
    </w:p>
    <w:p w:rsidR="00F677AB" w:rsidRPr="00F677AB" w:rsidRDefault="00F677AB" w:rsidP="00F677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72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  SA_PASSWORD: "</w:t>
      </w:r>
      <w:r w:rsidR="00515E6E" w:rsidRPr="00515E6E">
        <w:rPr>
          <w:rFonts w:ascii="Courier New" w:eastAsia="Times New Roman" w:hAnsi="Courier New" w:cs="Courier New"/>
          <w:sz w:val="20"/>
          <w:szCs w:val="20"/>
          <w:lang w:val="es-GT" w:eastAsia="es-GT"/>
        </w:rPr>
        <w:t>P@ssw0rd1234</w:t>
      </w:r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"</w:t>
      </w:r>
    </w:p>
    <w:p w:rsidR="00F677AB" w:rsidRPr="00F677AB" w:rsidRDefault="00F677AB" w:rsidP="00F677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72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  ACCEPT_EULA: "Y"</w:t>
      </w:r>
    </w:p>
    <w:p w:rsidR="00F677AB" w:rsidRPr="00F677AB" w:rsidRDefault="00F677AB" w:rsidP="00F677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72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</w:t>
      </w:r>
      <w:proofErr w:type="spellStart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ports</w:t>
      </w:r>
      <w:proofErr w:type="spellEnd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:</w:t>
      </w:r>
    </w:p>
    <w:p w:rsidR="00F677AB" w:rsidRPr="00F677AB" w:rsidRDefault="00F677AB" w:rsidP="00F677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72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  - "1433:1433"</w:t>
      </w:r>
    </w:p>
    <w:p w:rsidR="00F677AB" w:rsidRPr="00F677AB" w:rsidRDefault="00F677AB" w:rsidP="00F677AB">
      <w:pPr>
        <w:widowControl/>
        <w:numPr>
          <w:ilvl w:val="0"/>
          <w:numId w:val="34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F677AB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Notas:</w:t>
      </w:r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</w:t>
      </w:r>
    </w:p>
    <w:p w:rsidR="00F677AB" w:rsidRPr="00F677AB" w:rsidRDefault="00F677AB" w:rsidP="00F677AB">
      <w:pPr>
        <w:widowControl/>
        <w:numPr>
          <w:ilvl w:val="1"/>
          <w:numId w:val="34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La contraseña debe cumplir con los requisitos de complejidad de SQL Server.</w:t>
      </w:r>
    </w:p>
    <w:p w:rsidR="00F677AB" w:rsidRPr="00F677AB" w:rsidRDefault="00F677AB" w:rsidP="00F677AB">
      <w:pPr>
        <w:widowControl/>
        <w:numPr>
          <w:ilvl w:val="1"/>
          <w:numId w:val="34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El puerto </w:t>
      </w:r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1433</w:t>
      </w:r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debe estar disponible en tu máquina.</w:t>
      </w:r>
    </w:p>
    <w:p w:rsidR="00F677AB" w:rsidRPr="00F677AB" w:rsidRDefault="00F677AB" w:rsidP="00F677AB">
      <w:pPr>
        <w:widowControl/>
        <w:autoSpaceDE/>
        <w:autoSpaceDN/>
        <w:adjustRightInd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</w:pPr>
      <w:proofErr w:type="spellStart"/>
      <w:r w:rsidRPr="00F677AB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Postman</w:t>
      </w:r>
      <w:proofErr w:type="spellEnd"/>
    </w:p>
    <w:p w:rsidR="00F677AB" w:rsidRPr="00F677AB" w:rsidRDefault="00F677AB" w:rsidP="00F677AB">
      <w:pPr>
        <w:widowControl/>
        <w:numPr>
          <w:ilvl w:val="0"/>
          <w:numId w:val="35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F677AB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Descarga:</w:t>
      </w:r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</w:t>
      </w:r>
      <w:hyperlink r:id="rId14" w:tgtFrame="_blank" w:history="1">
        <w:r w:rsidRPr="00F677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s-GT" w:eastAsia="es-GT"/>
          </w:rPr>
          <w:t>https://www.postman.com/downloads/</w:t>
        </w:r>
      </w:hyperlink>
    </w:p>
    <w:p w:rsidR="00F677AB" w:rsidRPr="00F677AB" w:rsidRDefault="00F677AB" w:rsidP="00F677AB">
      <w:pPr>
        <w:widowControl/>
        <w:numPr>
          <w:ilvl w:val="0"/>
          <w:numId w:val="35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F677AB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Uso:</w:t>
      </w:r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</w:t>
      </w:r>
    </w:p>
    <w:p w:rsidR="00F677AB" w:rsidRPr="00F677AB" w:rsidRDefault="00F677AB" w:rsidP="00F677AB">
      <w:pPr>
        <w:widowControl/>
        <w:numPr>
          <w:ilvl w:val="1"/>
          <w:numId w:val="35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Importa la colección de </w:t>
      </w:r>
      <w:proofErr w:type="spellStart"/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APIs</w:t>
      </w:r>
      <w:proofErr w:type="spellEnd"/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del proyecto para probar los </w:t>
      </w:r>
      <w:proofErr w:type="spellStart"/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endpoints</w:t>
      </w:r>
      <w:proofErr w:type="spellEnd"/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.</w:t>
      </w:r>
    </w:p>
    <w:p w:rsidR="00F677AB" w:rsidRPr="00F677AB" w:rsidRDefault="006C0782" w:rsidP="00F677AB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pict>
          <v:rect id="_x0000_i1026" style="width:0;height:1.5pt" o:hralign="center" o:hrstd="t" o:hr="t" fillcolor="#a0a0a0" stroked="f"/>
        </w:pict>
      </w:r>
    </w:p>
    <w:p w:rsidR="00F677AB" w:rsidRPr="00F677AB" w:rsidRDefault="00F677AB" w:rsidP="00F677AB">
      <w:pPr>
        <w:widowControl/>
        <w:autoSpaceDE/>
        <w:autoSpaceDN/>
        <w:adjustRightInd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GT" w:eastAsia="es-GT"/>
        </w:rPr>
      </w:pPr>
      <w:r w:rsidRPr="00F677AB">
        <w:rPr>
          <w:rFonts w:ascii="Times New Roman" w:eastAsia="Times New Roman" w:hAnsi="Times New Roman" w:cs="Times New Roman"/>
          <w:b/>
          <w:bCs/>
          <w:sz w:val="27"/>
          <w:szCs w:val="27"/>
          <w:lang w:val="es-GT" w:eastAsia="es-GT"/>
        </w:rPr>
        <w:t>2.2 Configuración Inicial del Entorno</w:t>
      </w:r>
    </w:p>
    <w:p w:rsidR="00F677AB" w:rsidRPr="00F677AB" w:rsidRDefault="00F677AB" w:rsidP="00F677AB">
      <w:pPr>
        <w:widowControl/>
        <w:numPr>
          <w:ilvl w:val="0"/>
          <w:numId w:val="36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F677AB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Clona el repositorio del proyecto:</w:t>
      </w:r>
    </w:p>
    <w:p w:rsidR="00F677AB" w:rsidRPr="00F677AB" w:rsidRDefault="00F677AB" w:rsidP="00F677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72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proofErr w:type="spellStart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git</w:t>
      </w:r>
      <w:proofErr w:type="spellEnd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clone </w:t>
      </w:r>
      <w:r w:rsidR="00515E6E">
        <w:rPr>
          <w:rFonts w:ascii="Courier New" w:eastAsia="Times New Roman" w:hAnsi="Courier New" w:cs="Courier New"/>
          <w:sz w:val="20"/>
          <w:szCs w:val="20"/>
          <w:lang w:val="es-GT" w:eastAsia="es-GT"/>
        </w:rPr>
        <w:t>‘</w:t>
      </w:r>
      <w:r w:rsidR="00515E6E" w:rsidRPr="00515E6E">
        <w:rPr>
          <w:rFonts w:ascii="Courier New" w:eastAsia="Times New Roman" w:hAnsi="Courier New" w:cs="Courier New"/>
          <w:sz w:val="20"/>
          <w:szCs w:val="20"/>
          <w:lang w:val="es-GT" w:eastAsia="es-GT"/>
        </w:rPr>
        <w:t>https://github.com/</w:t>
      </w:r>
      <w:proofErr w:type="spellStart"/>
      <w:r w:rsidR="00515E6E" w:rsidRPr="00515E6E">
        <w:rPr>
          <w:rFonts w:ascii="Courier New" w:eastAsia="Times New Roman" w:hAnsi="Courier New" w:cs="Courier New"/>
          <w:sz w:val="20"/>
          <w:szCs w:val="20"/>
          <w:lang w:val="es-GT" w:eastAsia="es-GT"/>
        </w:rPr>
        <w:t>SergioUnix</w:t>
      </w:r>
      <w:proofErr w:type="spellEnd"/>
      <w:r w:rsidR="00515E6E" w:rsidRPr="00515E6E">
        <w:rPr>
          <w:rFonts w:ascii="Courier New" w:eastAsia="Times New Roman" w:hAnsi="Courier New" w:cs="Courier New"/>
          <w:sz w:val="20"/>
          <w:szCs w:val="20"/>
          <w:lang w:val="es-GT" w:eastAsia="es-GT"/>
        </w:rPr>
        <w:t>/MP-</w:t>
      </w:r>
      <w:proofErr w:type="spellStart"/>
      <w:r w:rsidR="00515E6E" w:rsidRPr="00515E6E">
        <w:rPr>
          <w:rFonts w:ascii="Courier New" w:eastAsia="Times New Roman" w:hAnsi="Courier New" w:cs="Courier New"/>
          <w:sz w:val="20"/>
          <w:szCs w:val="20"/>
          <w:lang w:val="es-GT" w:eastAsia="es-GT"/>
        </w:rPr>
        <w:t>PruebaTecnica.git</w:t>
      </w:r>
      <w:proofErr w:type="spellEnd"/>
      <w:r w:rsidR="00515E6E">
        <w:rPr>
          <w:rFonts w:ascii="Courier New" w:eastAsia="Times New Roman" w:hAnsi="Courier New" w:cs="Courier New"/>
          <w:sz w:val="20"/>
          <w:szCs w:val="20"/>
          <w:lang w:val="es-GT" w:eastAsia="es-GT"/>
        </w:rPr>
        <w:t>’</w:t>
      </w:r>
    </w:p>
    <w:p w:rsidR="00F677AB" w:rsidRPr="00F677AB" w:rsidRDefault="00F677AB" w:rsidP="00F677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72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</w:p>
    <w:p w:rsidR="00F677AB" w:rsidRPr="00F677AB" w:rsidRDefault="00F677AB" w:rsidP="00F677AB">
      <w:pPr>
        <w:widowControl/>
        <w:numPr>
          <w:ilvl w:val="0"/>
          <w:numId w:val="36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F677AB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 xml:space="preserve">Instala las dependencias del </w:t>
      </w:r>
      <w:proofErr w:type="spellStart"/>
      <w:r w:rsidRPr="00F677AB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frontend</w:t>
      </w:r>
      <w:proofErr w:type="spellEnd"/>
      <w:r w:rsidRPr="00F677AB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 xml:space="preserve"> (</w:t>
      </w:r>
      <w:proofErr w:type="spellStart"/>
      <w:r w:rsidRPr="00F677AB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React</w:t>
      </w:r>
      <w:proofErr w:type="spellEnd"/>
      <w:r w:rsidRPr="00F677AB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 xml:space="preserve"> + Vite):</w:t>
      </w:r>
    </w:p>
    <w:p w:rsidR="00F677AB" w:rsidRPr="00F677AB" w:rsidRDefault="00F677AB" w:rsidP="00F677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72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proofErr w:type="spellStart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npm</w:t>
      </w:r>
      <w:proofErr w:type="spellEnd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</w:t>
      </w:r>
      <w:proofErr w:type="spellStart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install</w:t>
      </w:r>
      <w:proofErr w:type="spellEnd"/>
    </w:p>
    <w:p w:rsidR="00F677AB" w:rsidRPr="00F677AB" w:rsidRDefault="00F677AB" w:rsidP="00F677AB">
      <w:pPr>
        <w:widowControl/>
        <w:numPr>
          <w:ilvl w:val="0"/>
          <w:numId w:val="36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F677AB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 xml:space="preserve">Instala las dependencias del </w:t>
      </w:r>
      <w:proofErr w:type="spellStart"/>
      <w:r w:rsidRPr="00F677AB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backend</w:t>
      </w:r>
      <w:proofErr w:type="spellEnd"/>
      <w:r w:rsidRPr="00F677AB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 xml:space="preserve"> (Node.js):</w:t>
      </w:r>
    </w:p>
    <w:p w:rsidR="00F677AB" w:rsidRPr="00F677AB" w:rsidRDefault="00F677AB" w:rsidP="00F677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72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proofErr w:type="spellStart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npm</w:t>
      </w:r>
      <w:proofErr w:type="spellEnd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</w:t>
      </w:r>
      <w:proofErr w:type="spellStart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install</w:t>
      </w:r>
      <w:proofErr w:type="spellEnd"/>
    </w:p>
    <w:p w:rsidR="00F677AB" w:rsidRPr="00F677AB" w:rsidRDefault="00F677AB" w:rsidP="00F677AB">
      <w:pPr>
        <w:widowControl/>
        <w:numPr>
          <w:ilvl w:val="0"/>
          <w:numId w:val="36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F677AB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Configura las variables de entorno:</w:t>
      </w:r>
    </w:p>
    <w:p w:rsidR="00F677AB" w:rsidRPr="00F677AB" w:rsidRDefault="00F677AB" w:rsidP="00F677AB">
      <w:pPr>
        <w:widowControl/>
        <w:numPr>
          <w:ilvl w:val="1"/>
          <w:numId w:val="36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lastRenderedPageBreak/>
        <w:t xml:space="preserve">Crea un </w:t>
      </w:r>
      <w:proofErr w:type="gramStart"/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archivo </w:t>
      </w:r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.</w:t>
      </w:r>
      <w:proofErr w:type="spellStart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env</w:t>
      </w:r>
      <w:proofErr w:type="spellEnd"/>
      <w:proofErr w:type="gramEnd"/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en la raíz del </w:t>
      </w:r>
      <w:proofErr w:type="spellStart"/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backend</w:t>
      </w:r>
      <w:proofErr w:type="spellEnd"/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y </w:t>
      </w:r>
      <w:proofErr w:type="spellStart"/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frontend</w:t>
      </w:r>
      <w:proofErr w:type="spellEnd"/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según los ejemplos proporcionados en el manual.</w:t>
      </w:r>
    </w:p>
    <w:p w:rsidR="00F677AB" w:rsidRPr="00F677AB" w:rsidRDefault="00F677AB" w:rsidP="00F677AB">
      <w:pPr>
        <w:widowControl/>
        <w:numPr>
          <w:ilvl w:val="0"/>
          <w:numId w:val="36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F677AB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 xml:space="preserve">Inicia los contenedores con Docker </w:t>
      </w:r>
      <w:proofErr w:type="spellStart"/>
      <w:r w:rsidRPr="00F677AB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Compose</w:t>
      </w:r>
      <w:proofErr w:type="spellEnd"/>
      <w:r w:rsidRPr="00F677AB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:</w:t>
      </w:r>
    </w:p>
    <w:p w:rsidR="00F677AB" w:rsidRPr="00F677AB" w:rsidRDefault="00F677AB" w:rsidP="00F677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72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proofErr w:type="spellStart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docker-compose</w:t>
      </w:r>
      <w:proofErr w:type="spellEnd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up -d</w:t>
      </w:r>
    </w:p>
    <w:p w:rsidR="00F677AB" w:rsidRPr="00F677AB" w:rsidRDefault="00F677AB" w:rsidP="00F677AB">
      <w:pPr>
        <w:widowControl/>
        <w:numPr>
          <w:ilvl w:val="0"/>
          <w:numId w:val="36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F677AB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Verifica que los contenedores estén en ejecución:</w:t>
      </w:r>
    </w:p>
    <w:p w:rsidR="00F677AB" w:rsidRPr="00F677AB" w:rsidRDefault="00F677AB" w:rsidP="00F677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72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proofErr w:type="spellStart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docker</w:t>
      </w:r>
      <w:proofErr w:type="spellEnd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</w:t>
      </w:r>
      <w:proofErr w:type="spellStart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ps</w:t>
      </w:r>
      <w:proofErr w:type="spellEnd"/>
    </w:p>
    <w:p w:rsidR="00F677AB" w:rsidRPr="00F677AB" w:rsidRDefault="00F677AB" w:rsidP="00F677AB">
      <w:pPr>
        <w:widowControl/>
        <w:autoSpaceDE/>
        <w:autoSpaceDN/>
        <w:adjustRightInd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Debes ver los contenedores para </w:t>
      </w:r>
      <w:proofErr w:type="spellStart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frontend</w:t>
      </w:r>
      <w:proofErr w:type="spellEnd"/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, </w:t>
      </w:r>
      <w:proofErr w:type="spellStart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backend</w:t>
      </w:r>
      <w:proofErr w:type="spellEnd"/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y </w:t>
      </w:r>
      <w:proofErr w:type="spellStart"/>
      <w:r w:rsidRPr="00F677AB">
        <w:rPr>
          <w:rFonts w:ascii="Courier New" w:eastAsia="Times New Roman" w:hAnsi="Courier New" w:cs="Courier New"/>
          <w:sz w:val="20"/>
          <w:szCs w:val="20"/>
          <w:lang w:val="es-GT" w:eastAsia="es-GT"/>
        </w:rPr>
        <w:t>db</w:t>
      </w:r>
      <w:proofErr w:type="spellEnd"/>
      <w:r w:rsidRPr="00F677AB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.</w:t>
      </w:r>
    </w:p>
    <w:p w:rsidR="00481831" w:rsidRDefault="00481831" w:rsidP="00481831"/>
    <w:p w:rsidR="00481831" w:rsidRDefault="00515E6E" w:rsidP="00481831">
      <w:r>
        <w:t>Arquitectura General</w:t>
      </w:r>
    </w:p>
    <w:p w:rsidR="00515E6E" w:rsidRDefault="00515E6E" w:rsidP="00481831"/>
    <w:p w:rsidR="00515E6E" w:rsidRDefault="00515E6E" w:rsidP="00481831">
      <w:r w:rsidRPr="00515E6E">
        <w:t xml:space="preserve">La aplicación sigue una </w:t>
      </w:r>
      <w:r w:rsidRPr="00515E6E">
        <w:rPr>
          <w:b/>
          <w:bCs/>
        </w:rPr>
        <w:t>arquitectura de tres capas</w:t>
      </w:r>
      <w:r w:rsidRPr="00515E6E">
        <w:t>, desplegada y orquestada mediante contenedores Docker para garantizar la portabilidad y consistencia en cualquier entorno. A continuación, se describe el flujo de datos y la interacción entre los componentes principales:</w:t>
      </w:r>
    </w:p>
    <w:p w:rsidR="00515E6E" w:rsidRDefault="00515E6E" w:rsidP="00481831"/>
    <w:p w:rsidR="00515E6E" w:rsidRDefault="00515E6E" w:rsidP="00481831"/>
    <w:p w:rsidR="00515E6E" w:rsidRDefault="00515E6E" w:rsidP="00481831"/>
    <w:p w:rsidR="00515E6E" w:rsidRDefault="00515E6E" w:rsidP="00481831">
      <w:r>
        <w:rPr>
          <w:noProof/>
        </w:rPr>
        <w:drawing>
          <wp:inline distT="0" distB="0" distL="0" distR="0">
            <wp:extent cx="6329045" cy="2969260"/>
            <wp:effectExtent l="0" t="0" r="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045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5E6E" w:rsidRPr="00515E6E" w:rsidRDefault="00515E6E" w:rsidP="00515E6E">
      <w:pPr>
        <w:widowControl/>
        <w:numPr>
          <w:ilvl w:val="0"/>
          <w:numId w:val="37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proofErr w:type="spellStart"/>
      <w:r w:rsidRPr="00515E6E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Frontend</w:t>
      </w:r>
      <w:proofErr w:type="spellEnd"/>
      <w:r w:rsidRPr="00515E6E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 xml:space="preserve"> (</w:t>
      </w:r>
      <w:proofErr w:type="spellStart"/>
      <w:r w:rsidRPr="00515E6E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React</w:t>
      </w:r>
      <w:proofErr w:type="spellEnd"/>
      <w:r w:rsidRPr="00515E6E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 xml:space="preserve"> + Vite):</w:t>
      </w:r>
      <w:r w:rsidRPr="00515E6E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Interfaz de usuario desarrollada con </w:t>
      </w:r>
      <w:proofErr w:type="spellStart"/>
      <w:r w:rsidRPr="00515E6E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React</w:t>
      </w:r>
      <w:proofErr w:type="spellEnd"/>
      <w:r w:rsidRPr="00515E6E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y empaquetada con </w:t>
      </w:r>
      <w:r w:rsidRPr="00515E6E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Vite</w:t>
      </w:r>
      <w:r w:rsidRPr="00515E6E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, que se ejecuta en un contenedor Docker. Esta capa es responsable de la interacción con el usuario y consume los servicios expuestos por el </w:t>
      </w:r>
      <w:proofErr w:type="spellStart"/>
      <w:r w:rsidRPr="00515E6E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backend</w:t>
      </w:r>
      <w:proofErr w:type="spellEnd"/>
      <w:r w:rsidRPr="00515E6E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a través de llamadas </w:t>
      </w:r>
      <w:r w:rsidRPr="00515E6E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 xml:space="preserve">API </w:t>
      </w:r>
      <w:proofErr w:type="spellStart"/>
      <w:r w:rsidRPr="00515E6E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RESTful</w:t>
      </w:r>
      <w:proofErr w:type="spellEnd"/>
      <w:r w:rsidRPr="00515E6E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.</w:t>
      </w:r>
    </w:p>
    <w:p w:rsidR="00515E6E" w:rsidRPr="00515E6E" w:rsidRDefault="00515E6E" w:rsidP="00515E6E">
      <w:pPr>
        <w:widowControl/>
        <w:numPr>
          <w:ilvl w:val="0"/>
          <w:numId w:val="37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proofErr w:type="spellStart"/>
      <w:r w:rsidRPr="00515E6E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Backend</w:t>
      </w:r>
      <w:proofErr w:type="spellEnd"/>
      <w:r w:rsidRPr="00515E6E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 xml:space="preserve"> (Node.js):</w:t>
      </w:r>
      <w:r w:rsidRPr="00515E6E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Servidor de aplicación construido con </w:t>
      </w:r>
      <w:r w:rsidRPr="00515E6E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Node.js</w:t>
      </w:r>
      <w:r w:rsidRPr="00515E6E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, también </w:t>
      </w:r>
      <w:proofErr w:type="spellStart"/>
      <w:r w:rsidRPr="00515E6E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dockerizado</w:t>
      </w:r>
      <w:proofErr w:type="spellEnd"/>
      <w:r w:rsidRPr="00515E6E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. Se encarga de procesar las solicitudes del </w:t>
      </w:r>
      <w:proofErr w:type="spellStart"/>
      <w:r w:rsidRPr="00515E6E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frontend</w:t>
      </w:r>
      <w:proofErr w:type="spellEnd"/>
      <w:r w:rsidRPr="00515E6E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, aplicar la lógica de negocio y comunicarse con la base de datos. Expone </w:t>
      </w:r>
      <w:proofErr w:type="spellStart"/>
      <w:r w:rsidRPr="00515E6E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endpoints</w:t>
      </w:r>
      <w:proofErr w:type="spellEnd"/>
      <w:r w:rsidRPr="00515E6E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</w:t>
      </w:r>
      <w:proofErr w:type="spellStart"/>
      <w:r w:rsidRPr="00515E6E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RESTful</w:t>
      </w:r>
      <w:proofErr w:type="spellEnd"/>
      <w:r w:rsidRPr="00515E6E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para que el </w:t>
      </w:r>
      <w:proofErr w:type="spellStart"/>
      <w:r w:rsidRPr="00515E6E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frontend</w:t>
      </w:r>
      <w:proofErr w:type="spellEnd"/>
      <w:r w:rsidRPr="00515E6E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pueda consumir los datos de manera eficiente.</w:t>
      </w:r>
    </w:p>
    <w:p w:rsidR="00515E6E" w:rsidRPr="00515E6E" w:rsidRDefault="00515E6E" w:rsidP="00515E6E">
      <w:pPr>
        <w:widowControl/>
        <w:numPr>
          <w:ilvl w:val="0"/>
          <w:numId w:val="37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515E6E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Base de Datos (SQL Server 2019):</w:t>
      </w:r>
      <w:r w:rsidRPr="00515E6E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Base de datos relacional </w:t>
      </w:r>
      <w:r w:rsidRPr="00515E6E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SQL Server 2019</w:t>
      </w:r>
      <w:r w:rsidRPr="00515E6E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, ejecutándose en un contenedor Docker. Almacena toda la información persistente de la aplicación y es accesible únicamente por el </w:t>
      </w:r>
      <w:proofErr w:type="spellStart"/>
      <w:r w:rsidRPr="00515E6E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backend</w:t>
      </w:r>
      <w:proofErr w:type="spellEnd"/>
      <w:r w:rsidRPr="00515E6E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.</w:t>
      </w:r>
    </w:p>
    <w:p w:rsidR="00515E6E" w:rsidRPr="00515E6E" w:rsidRDefault="00515E6E" w:rsidP="00515E6E">
      <w:pPr>
        <w:widowControl/>
        <w:numPr>
          <w:ilvl w:val="0"/>
          <w:numId w:val="37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proofErr w:type="spellStart"/>
      <w:r w:rsidRPr="00515E6E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lastRenderedPageBreak/>
        <w:t>Postman</w:t>
      </w:r>
      <w:proofErr w:type="spellEnd"/>
      <w:r w:rsidRPr="00515E6E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:</w:t>
      </w:r>
      <w:r w:rsidRPr="00515E6E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Herramienta utilizada para probar, documentar y depurar los </w:t>
      </w:r>
      <w:proofErr w:type="spellStart"/>
      <w:r w:rsidRPr="00515E6E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endpoints</w:t>
      </w:r>
      <w:proofErr w:type="spellEnd"/>
      <w:r w:rsidRPr="00515E6E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de la API durante el desarrollo y las pruebas.</w:t>
      </w:r>
    </w:p>
    <w:p w:rsidR="00515E6E" w:rsidRDefault="00515E6E" w:rsidP="00481831"/>
    <w:p w:rsidR="00B42AC3" w:rsidRDefault="00B42AC3" w:rsidP="00481831"/>
    <w:p w:rsidR="004834C0" w:rsidRPr="004834C0" w:rsidRDefault="004834C0" w:rsidP="004834C0">
      <w:pPr>
        <w:widowControl/>
        <w:autoSpaceDE/>
        <w:autoSpaceDN/>
        <w:adjustRightInd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GT" w:eastAsia="es-GT"/>
        </w:rPr>
      </w:pPr>
      <w:r w:rsidRPr="004834C0">
        <w:rPr>
          <w:rFonts w:ascii="Times New Roman" w:eastAsia="Times New Roman" w:hAnsi="Times New Roman" w:cs="Times New Roman"/>
          <w:b/>
          <w:bCs/>
          <w:sz w:val="27"/>
          <w:szCs w:val="27"/>
          <w:lang w:val="es-GT" w:eastAsia="es-GT"/>
        </w:rPr>
        <w:t>Despliegue en Docker</w:t>
      </w:r>
    </w:p>
    <w:p w:rsidR="004834C0" w:rsidRPr="004834C0" w:rsidRDefault="004834C0" w:rsidP="004834C0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Esta sección describe cómo desplegar la aplicación utilizando Docker y Docker </w:t>
      </w:r>
      <w:proofErr w:type="spellStart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Compose</w:t>
      </w:r>
      <w:proofErr w:type="spellEnd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, asegurando que todos los componentes (</w:t>
      </w:r>
      <w:proofErr w:type="spellStart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backend</w:t>
      </w:r>
      <w:proofErr w:type="spellEnd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, base de datos y </w:t>
      </w:r>
      <w:proofErr w:type="spellStart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frontend</w:t>
      </w:r>
      <w:proofErr w:type="spellEnd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) se comuniquen correctamente dentro de la misma red Docker.</w:t>
      </w:r>
    </w:p>
    <w:p w:rsidR="004834C0" w:rsidRPr="004834C0" w:rsidRDefault="006C0782" w:rsidP="004834C0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pict>
          <v:rect id="_x0000_i1027" style="width:0;height:1.5pt" o:hralign="center" o:hrstd="t" o:hr="t" fillcolor="#a0a0a0" stroked="f"/>
        </w:pict>
      </w:r>
    </w:p>
    <w:p w:rsidR="004834C0" w:rsidRPr="004834C0" w:rsidRDefault="004834C0" w:rsidP="004834C0">
      <w:pPr>
        <w:widowControl/>
        <w:autoSpaceDE/>
        <w:autoSpaceDN/>
        <w:adjustRightInd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</w:pPr>
      <w:r w:rsidRPr="004834C0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6.1 Requisitos Previos</w:t>
      </w:r>
    </w:p>
    <w:p w:rsidR="004834C0" w:rsidRPr="004834C0" w:rsidRDefault="004834C0" w:rsidP="004834C0">
      <w:pPr>
        <w:widowControl/>
        <w:numPr>
          <w:ilvl w:val="0"/>
          <w:numId w:val="38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Tener instalado </w:t>
      </w:r>
      <w:r w:rsidRPr="004834C0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Docker</w:t>
      </w:r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y </w:t>
      </w:r>
      <w:r w:rsidRPr="004834C0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 xml:space="preserve">Docker </w:t>
      </w:r>
      <w:proofErr w:type="spellStart"/>
      <w:r w:rsidRPr="004834C0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Compose</w:t>
      </w:r>
      <w:proofErr w:type="spellEnd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en tu sistema.</w:t>
      </w:r>
    </w:p>
    <w:p w:rsidR="004834C0" w:rsidRPr="004834C0" w:rsidRDefault="004834C0" w:rsidP="004834C0">
      <w:pPr>
        <w:widowControl/>
        <w:numPr>
          <w:ilvl w:val="0"/>
          <w:numId w:val="38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Haber construido las imágenes Docker para el </w:t>
      </w:r>
      <w:proofErr w:type="spellStart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backend</w:t>
      </w:r>
      <w:proofErr w:type="spellEnd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y el </w:t>
      </w:r>
      <w:proofErr w:type="spellStart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frontend</w:t>
      </w:r>
      <w:proofErr w:type="spellEnd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.</w:t>
      </w:r>
    </w:p>
    <w:p w:rsidR="004834C0" w:rsidRPr="004834C0" w:rsidRDefault="004834C0" w:rsidP="004834C0">
      <w:pPr>
        <w:widowControl/>
        <w:numPr>
          <w:ilvl w:val="0"/>
          <w:numId w:val="38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Contar con el archivo </w:t>
      </w: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docker-compose.yml</w:t>
      </w:r>
      <w:proofErr w:type="spellEnd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para el </w:t>
      </w:r>
      <w:proofErr w:type="spellStart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backend</w:t>
      </w:r>
      <w:proofErr w:type="spellEnd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y SQL Server.</w:t>
      </w:r>
    </w:p>
    <w:p w:rsidR="004834C0" w:rsidRPr="004834C0" w:rsidRDefault="006C0782" w:rsidP="004834C0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pict>
          <v:rect id="_x0000_i1028" style="width:0;height:1.5pt" o:hralign="center" o:hrstd="t" o:hr="t" fillcolor="#a0a0a0" stroked="f"/>
        </w:pict>
      </w:r>
    </w:p>
    <w:p w:rsidR="004834C0" w:rsidRPr="004834C0" w:rsidRDefault="004834C0" w:rsidP="004834C0">
      <w:pPr>
        <w:widowControl/>
        <w:autoSpaceDE/>
        <w:autoSpaceDN/>
        <w:adjustRightInd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</w:pPr>
      <w:r w:rsidRPr="004834C0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 xml:space="preserve">6.2 Archivo </w:t>
      </w:r>
      <w:proofErr w:type="spellStart"/>
      <w:r w:rsidRPr="004834C0">
        <w:rPr>
          <w:rFonts w:ascii="Courier New" w:eastAsia="Times New Roman" w:hAnsi="Courier New" w:cs="Courier New"/>
          <w:b/>
          <w:bCs/>
          <w:sz w:val="20"/>
          <w:szCs w:val="20"/>
          <w:lang w:val="es-GT" w:eastAsia="es-GT"/>
        </w:rPr>
        <w:t>docker-compose.yml</w:t>
      </w:r>
      <w:proofErr w:type="spellEnd"/>
    </w:p>
    <w:p w:rsidR="004834C0" w:rsidRPr="004834C0" w:rsidRDefault="004834C0" w:rsidP="004834C0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El siguiente archivo </w:t>
      </w: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docker-compose.yml</w:t>
      </w:r>
      <w:proofErr w:type="spellEnd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define los servicios para el </w:t>
      </w:r>
      <w:proofErr w:type="spellStart"/>
      <w:r w:rsidRPr="004834C0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backend</w:t>
      </w:r>
      <w:proofErr w:type="spellEnd"/>
      <w:r w:rsidRPr="004834C0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 xml:space="preserve"> (Node.js)</w:t>
      </w:r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y la </w:t>
      </w:r>
      <w:r w:rsidRPr="004834C0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base de datos (SQL Server 2019)</w:t>
      </w:r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. Ambos servicios se conectarán a la red </w:t>
      </w: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app_network</w:t>
      </w:r>
      <w:proofErr w:type="spellEnd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.</w:t>
      </w:r>
    </w:p>
    <w:p w:rsidR="004834C0" w:rsidRDefault="004834C0" w:rsidP="004834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</w:p>
    <w:p w:rsidR="004834C0" w:rsidRDefault="004834C0" w:rsidP="004834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</w:p>
    <w:p w:rsidR="004834C0" w:rsidRDefault="004834C0" w:rsidP="004834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4834C0">
        <w:rPr>
          <w:rFonts w:ascii="Courier New" w:eastAsia="Times New Roman" w:hAnsi="Courier New" w:cs="Courier New"/>
          <w:noProof/>
          <w:sz w:val="20"/>
          <w:szCs w:val="20"/>
          <w:lang w:val="es-GT" w:eastAsia="es-GT"/>
        </w:rPr>
        <w:lastRenderedPageBreak/>
        <w:drawing>
          <wp:inline distT="0" distB="0" distL="0" distR="0" wp14:anchorId="4DFC8E6B" wp14:editId="6218858D">
            <wp:extent cx="3298005" cy="4146836"/>
            <wp:effectExtent l="0" t="0" r="0" b="635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3240" cy="415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4C0" w:rsidRDefault="004834C0" w:rsidP="004834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</w:p>
    <w:p w:rsidR="004834C0" w:rsidRDefault="004834C0" w:rsidP="004834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</w:p>
    <w:p w:rsidR="004834C0" w:rsidRPr="004834C0" w:rsidRDefault="004834C0" w:rsidP="004834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</w:p>
    <w:p w:rsidR="004834C0" w:rsidRPr="004834C0" w:rsidRDefault="006C0782" w:rsidP="004834C0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pict>
          <v:rect id="_x0000_i1029" style="width:0;height:1.5pt" o:hralign="center" o:hrstd="t" o:hr="t" fillcolor="#a0a0a0" stroked="f"/>
        </w:pict>
      </w:r>
    </w:p>
    <w:p w:rsidR="004834C0" w:rsidRPr="004834C0" w:rsidRDefault="004834C0" w:rsidP="004834C0">
      <w:pPr>
        <w:widowControl/>
        <w:autoSpaceDE/>
        <w:autoSpaceDN/>
        <w:adjustRightInd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</w:pPr>
      <w:r w:rsidRPr="004834C0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6.3 Pasos para el Despliegue</w:t>
      </w:r>
    </w:p>
    <w:p w:rsidR="004834C0" w:rsidRPr="004834C0" w:rsidRDefault="004834C0" w:rsidP="004834C0">
      <w:pPr>
        <w:widowControl/>
        <w:autoSpaceDE/>
        <w:autoSpaceDN/>
        <w:adjustRightInd/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s-GT" w:eastAsia="es-GT"/>
        </w:rPr>
      </w:pPr>
      <w:r w:rsidRPr="004834C0">
        <w:rPr>
          <w:rFonts w:ascii="Times New Roman" w:eastAsia="Times New Roman" w:hAnsi="Times New Roman" w:cs="Times New Roman"/>
          <w:b/>
          <w:bCs/>
          <w:sz w:val="20"/>
          <w:szCs w:val="20"/>
          <w:lang w:val="es-GT" w:eastAsia="es-GT"/>
        </w:rPr>
        <w:t xml:space="preserve">6.3.1 Levantar el </w:t>
      </w:r>
      <w:proofErr w:type="spellStart"/>
      <w:r w:rsidRPr="004834C0">
        <w:rPr>
          <w:rFonts w:ascii="Times New Roman" w:eastAsia="Times New Roman" w:hAnsi="Times New Roman" w:cs="Times New Roman"/>
          <w:b/>
          <w:bCs/>
          <w:sz w:val="20"/>
          <w:szCs w:val="20"/>
          <w:lang w:val="es-GT" w:eastAsia="es-GT"/>
        </w:rPr>
        <w:t>Backend</w:t>
      </w:r>
      <w:proofErr w:type="spellEnd"/>
      <w:r w:rsidRPr="004834C0">
        <w:rPr>
          <w:rFonts w:ascii="Times New Roman" w:eastAsia="Times New Roman" w:hAnsi="Times New Roman" w:cs="Times New Roman"/>
          <w:b/>
          <w:bCs/>
          <w:sz w:val="20"/>
          <w:szCs w:val="20"/>
          <w:lang w:val="es-GT" w:eastAsia="es-GT"/>
        </w:rPr>
        <w:t xml:space="preserve"> y SQL Server</w:t>
      </w:r>
    </w:p>
    <w:p w:rsidR="004834C0" w:rsidRPr="004834C0" w:rsidRDefault="004834C0" w:rsidP="004834C0">
      <w:pPr>
        <w:widowControl/>
        <w:numPr>
          <w:ilvl w:val="0"/>
          <w:numId w:val="39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Navega al directorio donde se encuentra el archivo </w:t>
      </w: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docker-compose.yml</w:t>
      </w:r>
      <w:proofErr w:type="spellEnd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.</w:t>
      </w:r>
    </w:p>
    <w:p w:rsidR="004834C0" w:rsidRPr="004834C0" w:rsidRDefault="004834C0" w:rsidP="004834C0">
      <w:pPr>
        <w:widowControl/>
        <w:numPr>
          <w:ilvl w:val="0"/>
          <w:numId w:val="39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Ejecuta el siguiente comando para iniciar los contenedores del </w:t>
      </w:r>
      <w:proofErr w:type="spellStart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backend</w:t>
      </w:r>
      <w:proofErr w:type="spellEnd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y la base de datos: </w:t>
      </w:r>
    </w:p>
    <w:p w:rsidR="004834C0" w:rsidRPr="004834C0" w:rsidRDefault="004834C0" w:rsidP="004834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72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docker-compose</w:t>
      </w:r>
      <w:proofErr w:type="spellEnd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up -d</w:t>
      </w:r>
    </w:p>
    <w:p w:rsidR="004834C0" w:rsidRPr="004834C0" w:rsidRDefault="004834C0" w:rsidP="004834C0">
      <w:pPr>
        <w:widowControl/>
        <w:numPr>
          <w:ilvl w:val="0"/>
          <w:numId w:val="39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Verifica que los contenedores estén en ejecución: </w:t>
      </w:r>
    </w:p>
    <w:p w:rsidR="004834C0" w:rsidRPr="004834C0" w:rsidRDefault="004834C0" w:rsidP="004834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72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docker</w:t>
      </w:r>
      <w:proofErr w:type="spellEnd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</w:t>
      </w: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ps</w:t>
      </w:r>
      <w:proofErr w:type="spellEnd"/>
    </w:p>
    <w:p w:rsidR="004834C0" w:rsidRPr="004834C0" w:rsidRDefault="004834C0" w:rsidP="004834C0">
      <w:pPr>
        <w:widowControl/>
        <w:autoSpaceDE/>
        <w:autoSpaceDN/>
        <w:adjustRightInd/>
        <w:spacing w:beforeAutospacing="1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Debes ver los contenedores </w:t>
      </w: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sql_server_mp</w:t>
      </w:r>
      <w:proofErr w:type="spellEnd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y </w:t>
      </w: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node_backend_mp</w:t>
      </w:r>
      <w:proofErr w:type="spellEnd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.</w:t>
      </w:r>
    </w:p>
    <w:p w:rsidR="004834C0" w:rsidRPr="004834C0" w:rsidRDefault="006C0782" w:rsidP="004834C0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pict>
          <v:rect id="_x0000_i1030" style="width:0;height:1.5pt" o:hralign="center" o:hrstd="t" o:hr="t" fillcolor="#a0a0a0" stroked="f"/>
        </w:pict>
      </w:r>
    </w:p>
    <w:p w:rsidR="004834C0" w:rsidRPr="004834C0" w:rsidRDefault="004834C0" w:rsidP="004834C0">
      <w:pPr>
        <w:widowControl/>
        <w:autoSpaceDE/>
        <w:autoSpaceDN/>
        <w:adjustRightInd/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s-GT" w:eastAsia="es-GT"/>
        </w:rPr>
      </w:pPr>
      <w:r w:rsidRPr="004834C0">
        <w:rPr>
          <w:rFonts w:ascii="Times New Roman" w:eastAsia="Times New Roman" w:hAnsi="Times New Roman" w:cs="Times New Roman"/>
          <w:b/>
          <w:bCs/>
          <w:sz w:val="20"/>
          <w:szCs w:val="20"/>
          <w:lang w:val="es-GT" w:eastAsia="es-GT"/>
        </w:rPr>
        <w:t xml:space="preserve">6.3.2 Levantar el </w:t>
      </w:r>
      <w:proofErr w:type="spellStart"/>
      <w:r w:rsidRPr="004834C0">
        <w:rPr>
          <w:rFonts w:ascii="Times New Roman" w:eastAsia="Times New Roman" w:hAnsi="Times New Roman" w:cs="Times New Roman"/>
          <w:b/>
          <w:bCs/>
          <w:sz w:val="20"/>
          <w:szCs w:val="20"/>
          <w:lang w:val="es-GT" w:eastAsia="es-GT"/>
        </w:rPr>
        <w:t>Frontend</w:t>
      </w:r>
      <w:proofErr w:type="spellEnd"/>
    </w:p>
    <w:p w:rsidR="004834C0" w:rsidRPr="004834C0" w:rsidRDefault="004834C0" w:rsidP="004834C0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lastRenderedPageBreak/>
        <w:t xml:space="preserve">El </w:t>
      </w:r>
      <w:proofErr w:type="spellStart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frontend</w:t>
      </w:r>
      <w:proofErr w:type="spellEnd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se levantará utilizando el comando </w:t>
      </w: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docker</w:t>
      </w:r>
      <w:proofErr w:type="spellEnd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run</w:t>
      </w:r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, conectándolo a la misma red </w:t>
      </w: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app_network</w:t>
      </w:r>
      <w:proofErr w:type="spellEnd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para que pueda comunicarse con el </w:t>
      </w:r>
      <w:proofErr w:type="spellStart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backend</w:t>
      </w:r>
      <w:proofErr w:type="spellEnd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.</w:t>
      </w:r>
    </w:p>
    <w:p w:rsidR="004834C0" w:rsidRDefault="004834C0" w:rsidP="004834C0">
      <w:pPr>
        <w:widowControl/>
        <w:numPr>
          <w:ilvl w:val="0"/>
          <w:numId w:val="40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Asegúrate de que la imagen del </w:t>
      </w:r>
      <w:proofErr w:type="spellStart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frontend</w:t>
      </w:r>
      <w:proofErr w:type="spellEnd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(</w:t>
      </w: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mp</w:t>
      </w:r>
      <w:proofErr w:type="spellEnd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-imagen-</w:t>
      </w: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doc</w:t>
      </w:r>
      <w:proofErr w:type="spellEnd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) esté construida.</w:t>
      </w:r>
    </w:p>
    <w:p w:rsidR="004834C0" w:rsidRPr="004834C0" w:rsidRDefault="004834C0" w:rsidP="004834C0">
      <w:pPr>
        <w:widowControl/>
        <w:autoSpaceDE/>
        <w:autoSpaceDN/>
        <w:adjustRightInd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proofErr w:type="spellStart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docker</w:t>
      </w:r>
      <w:proofErr w:type="spellEnd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</w:t>
      </w:r>
      <w:proofErr w:type="spellStart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build</w:t>
      </w:r>
      <w:proofErr w:type="spellEnd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-t </w:t>
      </w:r>
      <w:proofErr w:type="spellStart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mp</w:t>
      </w:r>
      <w:proofErr w:type="spellEnd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-imagen-</w:t>
      </w:r>
      <w:proofErr w:type="spellStart"/>
      <w:proofErr w:type="gramStart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doc</w:t>
      </w:r>
      <w:proofErr w:type="spellEnd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.</w:t>
      </w:r>
      <w:proofErr w:type="gramEnd"/>
    </w:p>
    <w:p w:rsidR="004834C0" w:rsidRPr="004834C0" w:rsidRDefault="004834C0" w:rsidP="004834C0">
      <w:pPr>
        <w:widowControl/>
        <w:numPr>
          <w:ilvl w:val="0"/>
          <w:numId w:val="40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Ejecuta el siguiente comando para iniciar el contenedor del </w:t>
      </w:r>
      <w:proofErr w:type="spellStart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frontend</w:t>
      </w:r>
      <w:proofErr w:type="spellEnd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: </w:t>
      </w:r>
    </w:p>
    <w:p w:rsidR="004834C0" w:rsidRPr="004834C0" w:rsidRDefault="004834C0" w:rsidP="004834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72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docker</w:t>
      </w:r>
      <w:proofErr w:type="spellEnd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run -d -p 80:80 --</w:t>
      </w: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name</w:t>
      </w:r>
      <w:proofErr w:type="spellEnd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mi-contenedor-</w:t>
      </w: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node</w:t>
      </w:r>
      <w:proofErr w:type="spellEnd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--</w:t>
      </w: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network</w:t>
      </w:r>
      <w:proofErr w:type="spellEnd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</w:t>
      </w: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app_network</w:t>
      </w:r>
      <w:proofErr w:type="spellEnd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</w:t>
      </w: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mp</w:t>
      </w:r>
      <w:proofErr w:type="spellEnd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-imagen-</w:t>
      </w: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doc</w:t>
      </w:r>
      <w:proofErr w:type="spellEnd"/>
    </w:p>
    <w:p w:rsidR="004834C0" w:rsidRPr="004834C0" w:rsidRDefault="006C0782" w:rsidP="004834C0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pict>
          <v:rect id="_x0000_i1031" style="width:0;height:1.5pt" o:hralign="center" o:hrstd="t" o:hr="t" fillcolor="#a0a0a0" stroked="f"/>
        </w:pict>
      </w:r>
    </w:p>
    <w:p w:rsidR="004834C0" w:rsidRPr="004834C0" w:rsidRDefault="004834C0" w:rsidP="004834C0">
      <w:pPr>
        <w:widowControl/>
        <w:autoSpaceDE/>
        <w:autoSpaceDN/>
        <w:adjustRightInd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</w:pPr>
      <w:r w:rsidRPr="004834C0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6.4 Verificación del Despliegue</w:t>
      </w:r>
    </w:p>
    <w:p w:rsidR="004834C0" w:rsidRPr="004834C0" w:rsidRDefault="004834C0" w:rsidP="004834C0">
      <w:pPr>
        <w:widowControl/>
        <w:numPr>
          <w:ilvl w:val="0"/>
          <w:numId w:val="41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proofErr w:type="spellStart"/>
      <w:r w:rsidRPr="004834C0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Backend</w:t>
      </w:r>
      <w:proofErr w:type="spellEnd"/>
      <w:r w:rsidRPr="004834C0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 xml:space="preserve"> y Base de Datos:</w:t>
      </w:r>
    </w:p>
    <w:p w:rsidR="004834C0" w:rsidRPr="004834C0" w:rsidRDefault="004834C0" w:rsidP="004834C0">
      <w:pPr>
        <w:widowControl/>
        <w:numPr>
          <w:ilvl w:val="1"/>
          <w:numId w:val="41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Verifica que el </w:t>
      </w:r>
      <w:proofErr w:type="spellStart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backend</w:t>
      </w:r>
      <w:proofErr w:type="spellEnd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esté funcionando accediendo a </w:t>
      </w:r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http://localhost:3000</w:t>
      </w:r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(o el puerto que hayas configurado).</w:t>
      </w:r>
    </w:p>
    <w:p w:rsidR="004834C0" w:rsidRPr="004834C0" w:rsidRDefault="004834C0" w:rsidP="004834C0">
      <w:pPr>
        <w:widowControl/>
        <w:numPr>
          <w:ilvl w:val="1"/>
          <w:numId w:val="41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Puedes probar los </w:t>
      </w:r>
      <w:proofErr w:type="spellStart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endpoints</w:t>
      </w:r>
      <w:proofErr w:type="spellEnd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de la API utilizando </w:t>
      </w:r>
      <w:proofErr w:type="spellStart"/>
      <w:r w:rsidRPr="004834C0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Postman</w:t>
      </w:r>
      <w:proofErr w:type="spellEnd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</w:t>
      </w:r>
    </w:p>
    <w:p w:rsidR="004834C0" w:rsidRPr="004834C0" w:rsidRDefault="004834C0" w:rsidP="004834C0">
      <w:pPr>
        <w:widowControl/>
        <w:numPr>
          <w:ilvl w:val="0"/>
          <w:numId w:val="41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proofErr w:type="spellStart"/>
      <w:r w:rsidRPr="004834C0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Frontend</w:t>
      </w:r>
      <w:proofErr w:type="spellEnd"/>
      <w:r w:rsidRPr="004834C0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:</w:t>
      </w:r>
    </w:p>
    <w:p w:rsidR="004834C0" w:rsidRPr="004834C0" w:rsidRDefault="004834C0" w:rsidP="004834C0">
      <w:pPr>
        <w:widowControl/>
        <w:numPr>
          <w:ilvl w:val="1"/>
          <w:numId w:val="41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Abre tu navegador y navega a </w:t>
      </w:r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http://localhost:80</w:t>
      </w:r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para acceder a la aplicación </w:t>
      </w:r>
      <w:proofErr w:type="spellStart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frontend</w:t>
      </w:r>
      <w:proofErr w:type="spellEnd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.</w:t>
      </w:r>
    </w:p>
    <w:p w:rsidR="004834C0" w:rsidRPr="004834C0" w:rsidRDefault="004834C0" w:rsidP="004834C0">
      <w:pPr>
        <w:widowControl/>
        <w:numPr>
          <w:ilvl w:val="0"/>
          <w:numId w:val="41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4834C0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Red Docker:</w:t>
      </w:r>
    </w:p>
    <w:p w:rsidR="004834C0" w:rsidRPr="004834C0" w:rsidRDefault="004834C0" w:rsidP="004834C0">
      <w:pPr>
        <w:widowControl/>
        <w:numPr>
          <w:ilvl w:val="1"/>
          <w:numId w:val="41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Todos los contenedores (</w:t>
      </w: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sql_server_mp</w:t>
      </w:r>
      <w:proofErr w:type="spellEnd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, </w:t>
      </w: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node_backend_mp</w:t>
      </w:r>
      <w:proofErr w:type="spellEnd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y </w:t>
      </w:r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mi-contenedor-</w:t>
      </w: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node</w:t>
      </w:r>
      <w:proofErr w:type="spellEnd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) deben estar conectados a la red </w:t>
      </w: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app_network</w:t>
      </w:r>
      <w:proofErr w:type="spellEnd"/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. Puedes verificar esto con el siguiente comando: </w:t>
      </w:r>
    </w:p>
    <w:p w:rsidR="004834C0" w:rsidRPr="004834C0" w:rsidRDefault="004834C0" w:rsidP="004834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144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docker</w:t>
      </w:r>
      <w:proofErr w:type="spellEnd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</w:t>
      </w: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network</w:t>
      </w:r>
      <w:proofErr w:type="spellEnd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</w:t>
      </w: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inspect</w:t>
      </w:r>
      <w:proofErr w:type="spellEnd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</w:t>
      </w: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app_network</w:t>
      </w:r>
      <w:proofErr w:type="spellEnd"/>
    </w:p>
    <w:p w:rsidR="004834C0" w:rsidRPr="004834C0" w:rsidRDefault="006C0782" w:rsidP="004834C0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pict>
          <v:rect id="_x0000_i1032" style="width:0;height:1.5pt" o:hralign="center" o:hrstd="t" o:hr="t" fillcolor="#a0a0a0" stroked="f"/>
        </w:pict>
      </w:r>
    </w:p>
    <w:p w:rsidR="004834C0" w:rsidRPr="004834C0" w:rsidRDefault="004834C0" w:rsidP="004834C0">
      <w:pPr>
        <w:widowControl/>
        <w:autoSpaceDE/>
        <w:autoSpaceDN/>
        <w:adjustRightInd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</w:pPr>
      <w:r w:rsidRPr="004834C0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 xml:space="preserve"> Detener y Eliminar Contenedores</w:t>
      </w:r>
    </w:p>
    <w:p w:rsidR="004834C0" w:rsidRPr="004834C0" w:rsidRDefault="004834C0" w:rsidP="004834C0">
      <w:pPr>
        <w:widowControl/>
        <w:numPr>
          <w:ilvl w:val="0"/>
          <w:numId w:val="43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4834C0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Para detener y eliminar los contenedores, ejecuta: </w:t>
      </w:r>
    </w:p>
    <w:p w:rsidR="004834C0" w:rsidRPr="004834C0" w:rsidRDefault="004834C0" w:rsidP="004834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72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docker-compose</w:t>
      </w:r>
      <w:proofErr w:type="spellEnd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</w:t>
      </w: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down</w:t>
      </w:r>
      <w:proofErr w:type="spellEnd"/>
    </w:p>
    <w:p w:rsidR="004834C0" w:rsidRPr="004834C0" w:rsidRDefault="004834C0" w:rsidP="004834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72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docker</w:t>
      </w:r>
      <w:proofErr w:type="spellEnd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stop mi-contenedor-</w:t>
      </w: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node</w:t>
      </w:r>
      <w:proofErr w:type="spellEnd"/>
    </w:p>
    <w:p w:rsidR="004834C0" w:rsidRPr="004834C0" w:rsidRDefault="004834C0" w:rsidP="004834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72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docker</w:t>
      </w:r>
      <w:proofErr w:type="spellEnd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</w:t>
      </w: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rm</w:t>
      </w:r>
      <w:proofErr w:type="spellEnd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mi-contenedor-</w:t>
      </w:r>
      <w:proofErr w:type="spellStart"/>
      <w:r w:rsidRPr="004834C0">
        <w:rPr>
          <w:rFonts w:ascii="Courier New" w:eastAsia="Times New Roman" w:hAnsi="Courier New" w:cs="Courier New"/>
          <w:sz w:val="20"/>
          <w:szCs w:val="20"/>
          <w:lang w:val="es-GT" w:eastAsia="es-GT"/>
        </w:rPr>
        <w:t>node</w:t>
      </w:r>
      <w:proofErr w:type="spellEnd"/>
    </w:p>
    <w:p w:rsidR="00515E6E" w:rsidRDefault="00515E6E" w:rsidP="00B42AC3">
      <w:pPr>
        <w:widowControl/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</w:p>
    <w:p w:rsidR="00515E6E" w:rsidRDefault="00515E6E" w:rsidP="00B42AC3">
      <w:pPr>
        <w:widowControl/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</w:p>
    <w:p w:rsidR="00515E6E" w:rsidRDefault="00515E6E" w:rsidP="00B42AC3">
      <w:pPr>
        <w:widowControl/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</w:p>
    <w:p w:rsidR="00796B36" w:rsidRDefault="00796B36" w:rsidP="00796B36">
      <w:pPr>
        <w:widowControl/>
        <w:autoSpaceDE/>
        <w:autoSpaceDN/>
        <w:adjustRightInd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GT" w:eastAsia="es-GT"/>
        </w:rPr>
      </w:pPr>
      <w:proofErr w:type="spellStart"/>
      <w:r w:rsidRPr="00796B36">
        <w:rPr>
          <w:rFonts w:ascii="Times New Roman" w:eastAsia="Times New Roman" w:hAnsi="Times New Roman" w:cs="Times New Roman"/>
          <w:b/>
          <w:bCs/>
          <w:sz w:val="27"/>
          <w:szCs w:val="27"/>
          <w:lang w:val="es-GT" w:eastAsia="es-GT"/>
        </w:rPr>
        <w:t>Backend</w:t>
      </w:r>
      <w:proofErr w:type="spellEnd"/>
      <w:r w:rsidRPr="00796B36">
        <w:rPr>
          <w:rFonts w:ascii="Times New Roman" w:eastAsia="Times New Roman" w:hAnsi="Times New Roman" w:cs="Times New Roman"/>
          <w:b/>
          <w:bCs/>
          <w:sz w:val="27"/>
          <w:szCs w:val="27"/>
          <w:lang w:val="es-GT" w:eastAsia="es-GT"/>
        </w:rPr>
        <w:t xml:space="preserve"> (Node.js)</w:t>
      </w:r>
    </w:p>
    <w:p w:rsidR="00482857" w:rsidRPr="00796B36" w:rsidRDefault="00482857" w:rsidP="00796B36">
      <w:pPr>
        <w:widowControl/>
        <w:autoSpaceDE/>
        <w:autoSpaceDN/>
        <w:adjustRightInd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GT" w:eastAsia="es-GT"/>
        </w:rPr>
      </w:pPr>
    </w:p>
    <w:p w:rsidR="00796B36" w:rsidRPr="00796B36" w:rsidRDefault="00796B36" w:rsidP="00796B36">
      <w:pPr>
        <w:widowControl/>
        <w:numPr>
          <w:ilvl w:val="0"/>
          <w:numId w:val="2"/>
        </w:numPr>
        <w:autoSpaceDE/>
        <w:autoSpaceDN/>
        <w:adjustRightInd/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796B36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El </w:t>
      </w:r>
      <w:proofErr w:type="spellStart"/>
      <w:r w:rsidRPr="00796B36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backend</w:t>
      </w:r>
      <w:proofErr w:type="spellEnd"/>
      <w:r w:rsidRPr="00796B36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de la aplicación está desarrollado en </w:t>
      </w:r>
      <w:r w:rsidRPr="00796B36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Node.js</w:t>
      </w:r>
      <w:r w:rsidRPr="00796B36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y se encarga de gestionar la lógica de negocio, la conexión con la base de datos y la exposición de </w:t>
      </w:r>
      <w:proofErr w:type="spellStart"/>
      <w:r w:rsidRPr="00796B36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APIs</w:t>
      </w:r>
      <w:proofErr w:type="spellEnd"/>
      <w:r w:rsidRPr="00796B36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</w:t>
      </w:r>
      <w:proofErr w:type="spellStart"/>
      <w:r w:rsidRPr="00796B36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RESTful</w:t>
      </w:r>
      <w:proofErr w:type="spellEnd"/>
      <w:r w:rsidRPr="00796B36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para el </w:t>
      </w:r>
      <w:proofErr w:type="spellStart"/>
      <w:r w:rsidRPr="00796B36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frontend</w:t>
      </w:r>
      <w:proofErr w:type="spellEnd"/>
      <w:r w:rsidRPr="00796B36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. A continuación, se describen los componentes más importantes y el flujo de ejecución de los scripts de la base de datos.</w:t>
      </w:r>
    </w:p>
    <w:p w:rsidR="00796B36" w:rsidRPr="00796B36" w:rsidRDefault="006C0782" w:rsidP="00796B36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lastRenderedPageBreak/>
        <w:pict>
          <v:rect id="_x0000_i1033" style="width:0;height:1.5pt" o:hralign="center" o:hrstd="t" o:hr="t" fillcolor="#a0a0a0" stroked="f"/>
        </w:pict>
      </w:r>
    </w:p>
    <w:p w:rsidR="00796B36" w:rsidRPr="00796B36" w:rsidRDefault="00796B36" w:rsidP="00796B36">
      <w:pPr>
        <w:widowControl/>
        <w:autoSpaceDE/>
        <w:autoSpaceDN/>
        <w:adjustRightInd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</w:pPr>
      <w:r w:rsidRPr="00796B36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4.1 Estructura del Proyecto</w:t>
      </w:r>
    </w:p>
    <w:p w:rsidR="00796B36" w:rsidRDefault="00796B36" w:rsidP="00796B36">
      <w:pPr>
        <w:widowControl/>
        <w:numPr>
          <w:ilvl w:val="0"/>
          <w:numId w:val="2"/>
        </w:numPr>
        <w:autoSpaceDE/>
        <w:autoSpaceDN/>
        <w:adjustRightInd/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796B36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El </w:t>
      </w:r>
      <w:proofErr w:type="spellStart"/>
      <w:r w:rsidRPr="00796B36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backend</w:t>
      </w:r>
      <w:proofErr w:type="spellEnd"/>
      <w:r w:rsidRPr="00796B36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tiene la siguiente estructura de archivos y directorios:</w:t>
      </w:r>
    </w:p>
    <w:p w:rsidR="00482857" w:rsidRPr="00796B36" w:rsidRDefault="00482857" w:rsidP="00482857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482857">
        <w:rPr>
          <w:rFonts w:ascii="Times New Roman" w:eastAsia="Times New Roman" w:hAnsi="Times New Roman" w:cs="Times New Roman"/>
          <w:noProof/>
          <w:sz w:val="24"/>
          <w:szCs w:val="24"/>
          <w:lang w:val="es-GT" w:eastAsia="es-GT"/>
        </w:rPr>
        <w:drawing>
          <wp:inline distT="0" distB="0" distL="0" distR="0" wp14:anchorId="3BEB7974" wp14:editId="2CCA6A99">
            <wp:extent cx="3791479" cy="3762900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B36" w:rsidRPr="00796B36" w:rsidRDefault="006C0782" w:rsidP="00796B36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pict>
          <v:rect id="_x0000_i1034" style="width:0;height:1.5pt" o:hralign="center" o:hrstd="t" o:hr="t" fillcolor="#a0a0a0" stroked="f"/>
        </w:pict>
      </w:r>
    </w:p>
    <w:p w:rsidR="00796B36" w:rsidRPr="00796B36" w:rsidRDefault="00796B36" w:rsidP="00796B36">
      <w:pPr>
        <w:widowControl/>
        <w:autoSpaceDE/>
        <w:autoSpaceDN/>
        <w:adjustRightInd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</w:pPr>
      <w:r w:rsidRPr="00796B36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4.2 Variables de Entorno por Defecto</w:t>
      </w:r>
    </w:p>
    <w:p w:rsidR="00796B36" w:rsidRPr="00796B36" w:rsidRDefault="00796B36" w:rsidP="00796B36">
      <w:pPr>
        <w:widowControl/>
        <w:numPr>
          <w:ilvl w:val="0"/>
          <w:numId w:val="2"/>
        </w:numPr>
        <w:autoSpaceDE/>
        <w:autoSpaceDN/>
        <w:adjustRightInd/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796B36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El </w:t>
      </w:r>
      <w:proofErr w:type="gramStart"/>
      <w:r w:rsidRPr="00796B36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archivo </w:t>
      </w:r>
      <w:r w:rsidRPr="00796B36">
        <w:rPr>
          <w:rFonts w:ascii="Courier New" w:eastAsia="Times New Roman" w:hAnsi="Courier New" w:cs="Courier New"/>
          <w:sz w:val="20"/>
          <w:szCs w:val="20"/>
          <w:lang w:val="es-GT" w:eastAsia="es-GT"/>
        </w:rPr>
        <w:t>.</w:t>
      </w:r>
      <w:proofErr w:type="spellStart"/>
      <w:r w:rsidRPr="00796B36">
        <w:rPr>
          <w:rFonts w:ascii="Courier New" w:eastAsia="Times New Roman" w:hAnsi="Courier New" w:cs="Courier New"/>
          <w:sz w:val="20"/>
          <w:szCs w:val="20"/>
          <w:lang w:val="es-GT" w:eastAsia="es-GT"/>
        </w:rPr>
        <w:t>env</w:t>
      </w:r>
      <w:proofErr w:type="spellEnd"/>
      <w:proofErr w:type="gramEnd"/>
      <w:r w:rsidRPr="00796B36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contiene las variables de entorno necesarias para configurar la conexión a la base de datos y el servidor Node.js. A continuación, se muestran las variables de entorno por defecto:</w:t>
      </w:r>
    </w:p>
    <w:p w:rsidR="00482857" w:rsidRDefault="00482857" w:rsidP="00796B36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482857">
        <w:rPr>
          <w:rFonts w:ascii="Times New Roman" w:eastAsia="Times New Roman" w:hAnsi="Times New Roman" w:cs="Times New Roman"/>
          <w:noProof/>
          <w:sz w:val="24"/>
          <w:szCs w:val="24"/>
          <w:lang w:val="es-GT" w:eastAsia="es-GT"/>
        </w:rPr>
        <w:drawing>
          <wp:inline distT="0" distB="0" distL="0" distR="0" wp14:anchorId="7288021E" wp14:editId="0FE448AE">
            <wp:extent cx="3077004" cy="1629002"/>
            <wp:effectExtent l="0" t="0" r="9525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B36" w:rsidRPr="00796B36" w:rsidRDefault="006C0782" w:rsidP="00796B36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pict>
          <v:rect id="_x0000_i1035" style="width:0;height:1.5pt" o:hralign="center" o:hrstd="t" o:hr="t" fillcolor="#a0a0a0" stroked="f"/>
        </w:pict>
      </w:r>
    </w:p>
    <w:p w:rsidR="00796B36" w:rsidRPr="00796B36" w:rsidRDefault="00796B36" w:rsidP="00796B36">
      <w:pPr>
        <w:widowControl/>
        <w:numPr>
          <w:ilvl w:val="0"/>
          <w:numId w:val="2"/>
        </w:numPr>
        <w:autoSpaceDE/>
        <w:autoSpaceDN/>
        <w:adjustRightInd/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796B36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lastRenderedPageBreak/>
        <w:t>Nota: En un entorno de producción, estas variables deben ser configuradas según la infraestructura donde se despliegue la aplicación.</w:t>
      </w:r>
    </w:p>
    <w:p w:rsidR="00796B36" w:rsidRPr="00796B36" w:rsidRDefault="006C0782" w:rsidP="00796B36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pict>
          <v:rect id="_x0000_i1036" style="width:0;height:1.5pt" o:hralign="center" o:hrstd="t" o:hr="t" fillcolor="#a0a0a0" stroked="f"/>
        </w:pict>
      </w:r>
    </w:p>
    <w:p w:rsidR="00796B36" w:rsidRPr="00796B36" w:rsidRDefault="00796B36" w:rsidP="00796B36">
      <w:pPr>
        <w:widowControl/>
        <w:autoSpaceDE/>
        <w:autoSpaceDN/>
        <w:adjustRightInd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</w:pPr>
      <w:r w:rsidRPr="00796B36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4.3 Scripts de Base de Datos</w:t>
      </w:r>
    </w:p>
    <w:p w:rsidR="00796B36" w:rsidRPr="00796B36" w:rsidRDefault="00796B36" w:rsidP="00796B36">
      <w:pPr>
        <w:widowControl/>
        <w:numPr>
          <w:ilvl w:val="0"/>
          <w:numId w:val="2"/>
        </w:numPr>
        <w:autoSpaceDE/>
        <w:autoSpaceDN/>
        <w:adjustRightInd/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796B36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Los scripts de base de datos se encuentran en el directorio </w:t>
      </w:r>
      <w:proofErr w:type="spellStart"/>
      <w:r w:rsidRPr="00796B36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SqlServer</w:t>
      </w:r>
      <w:proofErr w:type="spellEnd"/>
      <w:r w:rsidRPr="00796B36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/</w:t>
      </w:r>
      <w:r w:rsidRPr="00796B36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y deben ejecutarse en el siguiente orden para garantizar el correcto funcionamiento del sistema:</w:t>
      </w:r>
    </w:p>
    <w:p w:rsidR="00796B36" w:rsidRPr="00796B36" w:rsidRDefault="00796B36" w:rsidP="00796B36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796B36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Estructura del </w:t>
      </w:r>
      <w:proofErr w:type="spellStart"/>
      <w:r w:rsidRPr="00796B36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Backend</w:t>
      </w:r>
      <w:proofErr w:type="spellEnd"/>
    </w:p>
    <w:tbl>
      <w:tblPr>
        <w:tblStyle w:val="Tabladelista4-nfasis6"/>
        <w:tblW w:w="0" w:type="auto"/>
        <w:tblLook w:val="04A0" w:firstRow="1" w:lastRow="0" w:firstColumn="1" w:lastColumn="0" w:noHBand="0" w:noVBand="1"/>
      </w:tblPr>
      <w:tblGrid>
        <w:gridCol w:w="4516"/>
        <w:gridCol w:w="5446"/>
      </w:tblGrid>
      <w:tr w:rsidR="00796B36" w:rsidRPr="00796B36" w:rsidTr="004828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6B36" w:rsidRPr="00796B36" w:rsidRDefault="00796B36" w:rsidP="00796B36">
            <w:pPr>
              <w:widowControl/>
              <w:autoSpaceDE/>
              <w:autoSpaceDN/>
              <w:adjustRightInd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796B36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Script</w:t>
            </w:r>
          </w:p>
        </w:tc>
        <w:tc>
          <w:tcPr>
            <w:tcW w:w="0" w:type="auto"/>
            <w:hideMark/>
          </w:tcPr>
          <w:p w:rsidR="00796B36" w:rsidRPr="00796B36" w:rsidRDefault="00796B36" w:rsidP="00796B36">
            <w:pPr>
              <w:widowControl/>
              <w:autoSpaceDE/>
              <w:autoSpaceDN/>
              <w:adjustRightInd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796B36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Descripción</w:t>
            </w:r>
          </w:p>
        </w:tc>
      </w:tr>
      <w:tr w:rsidR="00796B36" w:rsidRPr="00796B36" w:rsidTr="004828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6B36" w:rsidRPr="00796B36" w:rsidRDefault="00796B36" w:rsidP="00796B36">
            <w:pPr>
              <w:widowControl/>
              <w:autoSpaceDE/>
              <w:autoSpaceDN/>
              <w:adjustRightInd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796B36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Script-Tablas-</w:t>
            </w:r>
            <w:proofErr w:type="spellStart"/>
            <w:r w:rsidRPr="00796B36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Principales.sql</w:t>
            </w:r>
            <w:proofErr w:type="spellEnd"/>
          </w:p>
        </w:tc>
        <w:tc>
          <w:tcPr>
            <w:tcW w:w="0" w:type="auto"/>
            <w:hideMark/>
          </w:tcPr>
          <w:p w:rsidR="00796B36" w:rsidRPr="00796B36" w:rsidRDefault="00796B36" w:rsidP="00796B36">
            <w:pPr>
              <w:widowControl/>
              <w:autoSpaceDE/>
              <w:autoSpaceDN/>
              <w:adjustRightInd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796B36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Crea la estructura de tablas necesarias para el sistema.</w:t>
            </w:r>
          </w:p>
        </w:tc>
      </w:tr>
      <w:tr w:rsidR="00796B36" w:rsidRPr="00796B36" w:rsidTr="004828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6B36" w:rsidRPr="00796B36" w:rsidRDefault="00796B36" w:rsidP="00796B36">
            <w:pPr>
              <w:widowControl/>
              <w:autoSpaceDE/>
              <w:autoSpaceDN/>
              <w:adjustRightInd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proofErr w:type="spellStart"/>
            <w:r w:rsidRPr="00796B36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SqlServer</w:t>
            </w:r>
            <w:proofErr w:type="spellEnd"/>
            <w:r w:rsidRPr="00796B36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 xml:space="preserve"> - 1 SP-</w:t>
            </w:r>
            <w:proofErr w:type="spellStart"/>
            <w:r w:rsidRPr="00796B36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Login.sql</w:t>
            </w:r>
            <w:proofErr w:type="spellEnd"/>
          </w:p>
        </w:tc>
        <w:tc>
          <w:tcPr>
            <w:tcW w:w="0" w:type="auto"/>
            <w:hideMark/>
          </w:tcPr>
          <w:p w:rsidR="00796B36" w:rsidRPr="00796B36" w:rsidRDefault="00796B36" w:rsidP="00796B36">
            <w:pPr>
              <w:widowControl/>
              <w:autoSpaceDE/>
              <w:autoSpaceDN/>
              <w:adjustRightInd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796B36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Procedimiento almacenado para gestionar el inicio de sesión de usuarios.</w:t>
            </w:r>
          </w:p>
        </w:tc>
      </w:tr>
      <w:tr w:rsidR="00796B36" w:rsidRPr="00796B36" w:rsidTr="004828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6B36" w:rsidRPr="00796B36" w:rsidRDefault="00796B36" w:rsidP="00796B36">
            <w:pPr>
              <w:widowControl/>
              <w:autoSpaceDE/>
              <w:autoSpaceDN/>
              <w:adjustRightInd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proofErr w:type="spellStart"/>
            <w:r w:rsidRPr="00796B36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SqlServer</w:t>
            </w:r>
            <w:proofErr w:type="spellEnd"/>
            <w:r w:rsidRPr="00796B36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 xml:space="preserve"> - 2 SP-</w:t>
            </w:r>
            <w:proofErr w:type="spellStart"/>
            <w:r w:rsidRPr="00796B36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Expediente.sql</w:t>
            </w:r>
            <w:proofErr w:type="spellEnd"/>
          </w:p>
        </w:tc>
        <w:tc>
          <w:tcPr>
            <w:tcW w:w="0" w:type="auto"/>
            <w:hideMark/>
          </w:tcPr>
          <w:p w:rsidR="00796B36" w:rsidRPr="00796B36" w:rsidRDefault="00796B36" w:rsidP="00796B36">
            <w:pPr>
              <w:widowControl/>
              <w:autoSpaceDE/>
              <w:autoSpaceDN/>
              <w:adjustRightInd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796B36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Procedimiento almacenado para gestionar la información de expedientes.</w:t>
            </w:r>
          </w:p>
        </w:tc>
      </w:tr>
      <w:tr w:rsidR="00796B36" w:rsidRPr="00796B36" w:rsidTr="004828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6B36" w:rsidRPr="00796B36" w:rsidRDefault="00796B36" w:rsidP="00796B36">
            <w:pPr>
              <w:widowControl/>
              <w:autoSpaceDE/>
              <w:autoSpaceDN/>
              <w:adjustRightInd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proofErr w:type="spellStart"/>
            <w:r w:rsidRPr="00796B36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SqlServer</w:t>
            </w:r>
            <w:proofErr w:type="spellEnd"/>
            <w:r w:rsidRPr="00796B36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 xml:space="preserve"> - 3 SP-</w:t>
            </w:r>
            <w:proofErr w:type="spellStart"/>
            <w:r w:rsidRPr="00796B36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CrearExpediente.sql</w:t>
            </w:r>
            <w:proofErr w:type="spellEnd"/>
          </w:p>
        </w:tc>
        <w:tc>
          <w:tcPr>
            <w:tcW w:w="0" w:type="auto"/>
            <w:hideMark/>
          </w:tcPr>
          <w:p w:rsidR="00796B36" w:rsidRPr="00796B36" w:rsidRDefault="00796B36" w:rsidP="00796B36">
            <w:pPr>
              <w:widowControl/>
              <w:autoSpaceDE/>
              <w:autoSpaceDN/>
              <w:adjustRightInd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796B36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Procedimiento almacenado para crear nuevos expedientes.</w:t>
            </w:r>
          </w:p>
        </w:tc>
      </w:tr>
      <w:tr w:rsidR="00796B36" w:rsidRPr="00796B36" w:rsidTr="004828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6B36" w:rsidRPr="00796B36" w:rsidRDefault="00796B36" w:rsidP="00796B36">
            <w:pPr>
              <w:widowControl/>
              <w:autoSpaceDE/>
              <w:autoSpaceDN/>
              <w:adjustRightInd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proofErr w:type="spellStart"/>
            <w:r w:rsidRPr="00796B36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SqlServer</w:t>
            </w:r>
            <w:proofErr w:type="spellEnd"/>
            <w:r w:rsidRPr="00796B36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 xml:space="preserve"> - 4 SP-</w:t>
            </w:r>
            <w:proofErr w:type="spellStart"/>
            <w:r w:rsidRPr="00796B36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CrearIndicio.sql</w:t>
            </w:r>
            <w:proofErr w:type="spellEnd"/>
          </w:p>
        </w:tc>
        <w:tc>
          <w:tcPr>
            <w:tcW w:w="0" w:type="auto"/>
            <w:hideMark/>
          </w:tcPr>
          <w:p w:rsidR="00796B36" w:rsidRPr="00796B36" w:rsidRDefault="00796B36" w:rsidP="00796B36">
            <w:pPr>
              <w:widowControl/>
              <w:autoSpaceDE/>
              <w:autoSpaceDN/>
              <w:adjustRightInd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796B36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Procedimiento almacenado para crear índices.</w:t>
            </w:r>
          </w:p>
        </w:tc>
      </w:tr>
      <w:tr w:rsidR="00796B36" w:rsidRPr="00796B36" w:rsidTr="004828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6B36" w:rsidRPr="00796B36" w:rsidRDefault="00796B36" w:rsidP="00796B36">
            <w:pPr>
              <w:widowControl/>
              <w:autoSpaceDE/>
              <w:autoSpaceDN/>
              <w:adjustRightInd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proofErr w:type="spellStart"/>
            <w:r w:rsidRPr="00796B36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SqlServer</w:t>
            </w:r>
            <w:proofErr w:type="spellEnd"/>
            <w:r w:rsidRPr="00796B36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 xml:space="preserve"> - 5 SP-</w:t>
            </w:r>
            <w:proofErr w:type="spellStart"/>
            <w:r w:rsidRPr="00796B36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CrearREvisionExpediente.sql</w:t>
            </w:r>
            <w:proofErr w:type="spellEnd"/>
          </w:p>
        </w:tc>
        <w:tc>
          <w:tcPr>
            <w:tcW w:w="0" w:type="auto"/>
            <w:hideMark/>
          </w:tcPr>
          <w:p w:rsidR="00796B36" w:rsidRPr="00796B36" w:rsidRDefault="00796B36" w:rsidP="00796B36">
            <w:pPr>
              <w:widowControl/>
              <w:autoSpaceDE/>
              <w:autoSpaceDN/>
              <w:adjustRightInd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796B36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Procedimiento almacenado para gestionar revisiones de expedientes.</w:t>
            </w:r>
          </w:p>
        </w:tc>
      </w:tr>
      <w:tr w:rsidR="00796B36" w:rsidRPr="00796B36" w:rsidTr="004828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6B36" w:rsidRPr="00796B36" w:rsidRDefault="00796B36" w:rsidP="00796B36">
            <w:pPr>
              <w:widowControl/>
              <w:autoSpaceDE/>
              <w:autoSpaceDN/>
              <w:adjustRightInd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proofErr w:type="spellStart"/>
            <w:r w:rsidRPr="00796B36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SqlServer</w:t>
            </w:r>
            <w:proofErr w:type="spellEnd"/>
            <w:r w:rsidRPr="00796B36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-Datos-Ficticios-pruebas-</w:t>
            </w:r>
            <w:proofErr w:type="spellStart"/>
            <w:r w:rsidRPr="00796B36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Opcional.sql</w:t>
            </w:r>
            <w:proofErr w:type="spellEnd"/>
          </w:p>
        </w:tc>
        <w:tc>
          <w:tcPr>
            <w:tcW w:w="0" w:type="auto"/>
            <w:hideMark/>
          </w:tcPr>
          <w:p w:rsidR="00796B36" w:rsidRPr="00796B36" w:rsidRDefault="00796B36" w:rsidP="00796B36">
            <w:pPr>
              <w:widowControl/>
              <w:autoSpaceDE/>
              <w:autoSpaceDN/>
              <w:adjustRightInd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796B36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Script opcional para insertar datos ficticios con fines de prueba.</w:t>
            </w:r>
          </w:p>
        </w:tc>
      </w:tr>
    </w:tbl>
    <w:p w:rsidR="00796B36" w:rsidRPr="00796B36" w:rsidRDefault="006C0782" w:rsidP="00796B36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pict>
          <v:rect id="_x0000_i1037" style="width:0;height:1.5pt" o:hralign="center" o:hrstd="t" o:hr="t" fillcolor="#a0a0a0" stroked="f"/>
        </w:pict>
      </w:r>
    </w:p>
    <w:p w:rsidR="00796B36" w:rsidRPr="00796B36" w:rsidRDefault="00796B36" w:rsidP="00796B36">
      <w:pPr>
        <w:widowControl/>
        <w:numPr>
          <w:ilvl w:val="0"/>
          <w:numId w:val="2"/>
        </w:numPr>
        <w:autoSpaceDE/>
        <w:autoSpaceDN/>
        <w:adjustRightInd/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796B36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Nota:</w:t>
      </w:r>
      <w:r w:rsidRPr="00796B36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El script </w:t>
      </w:r>
      <w:proofErr w:type="spellStart"/>
      <w:r w:rsidRPr="00796B36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SqlServer</w:t>
      </w:r>
      <w:proofErr w:type="spellEnd"/>
      <w:r w:rsidRPr="00796B36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-Datos-Ficticios-pruebas-</w:t>
      </w:r>
      <w:proofErr w:type="spellStart"/>
      <w:r w:rsidRPr="00796B36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Opcional.sql</w:t>
      </w:r>
      <w:proofErr w:type="spellEnd"/>
      <w:r w:rsidRPr="00796B36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no es necesario para el funcionamiento del sistema, pero puede ejecutarse si se desea contar con datos de prueba en la base de datos.</w:t>
      </w:r>
    </w:p>
    <w:p w:rsidR="00796B36" w:rsidRPr="00796B36" w:rsidRDefault="006C0782" w:rsidP="00796B36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pict>
          <v:rect id="_x0000_i1038" style="width:0;height:1.5pt" o:hralign="center" o:hrstd="t" o:hr="t" fillcolor="#a0a0a0" stroked="f"/>
        </w:pict>
      </w:r>
    </w:p>
    <w:p w:rsidR="00796B36" w:rsidRPr="00796B36" w:rsidRDefault="00796B36" w:rsidP="00796B36">
      <w:pPr>
        <w:widowControl/>
        <w:autoSpaceDE/>
        <w:autoSpaceDN/>
        <w:adjustRightInd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</w:pPr>
      <w:r w:rsidRPr="00796B36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4.4 Descripción de los Procedimientos Almacenados</w:t>
      </w:r>
    </w:p>
    <w:p w:rsidR="00796B36" w:rsidRPr="00796B36" w:rsidRDefault="00796B36" w:rsidP="00796B36">
      <w:pPr>
        <w:widowControl/>
        <w:numPr>
          <w:ilvl w:val="0"/>
          <w:numId w:val="44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796B36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1 SP-</w:t>
      </w:r>
      <w:proofErr w:type="spellStart"/>
      <w:r w:rsidRPr="00796B36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Login.sql</w:t>
      </w:r>
      <w:proofErr w:type="spellEnd"/>
      <w:r w:rsidRPr="00796B36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:</w:t>
      </w:r>
      <w:r w:rsidRPr="00796B36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Procedimiento para autenticar usuarios en el sistema.</w:t>
      </w:r>
    </w:p>
    <w:p w:rsidR="00796B36" w:rsidRPr="00796B36" w:rsidRDefault="00796B36" w:rsidP="00796B36">
      <w:pPr>
        <w:widowControl/>
        <w:numPr>
          <w:ilvl w:val="0"/>
          <w:numId w:val="44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796B36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2 SP-</w:t>
      </w:r>
      <w:proofErr w:type="spellStart"/>
      <w:r w:rsidRPr="00796B36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Expediente.sql</w:t>
      </w:r>
      <w:proofErr w:type="spellEnd"/>
      <w:r w:rsidRPr="00796B36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:</w:t>
      </w:r>
      <w:r w:rsidRPr="00796B36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Procedimiento para obtener información de expedientes.</w:t>
      </w:r>
    </w:p>
    <w:p w:rsidR="00796B36" w:rsidRPr="00796B36" w:rsidRDefault="00796B36" w:rsidP="00796B36">
      <w:pPr>
        <w:widowControl/>
        <w:numPr>
          <w:ilvl w:val="0"/>
          <w:numId w:val="44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796B36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3 SP-</w:t>
      </w:r>
      <w:proofErr w:type="spellStart"/>
      <w:r w:rsidRPr="00796B36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CrearExpediente.sql</w:t>
      </w:r>
      <w:proofErr w:type="spellEnd"/>
      <w:r w:rsidRPr="00796B36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:</w:t>
      </w:r>
      <w:r w:rsidRPr="00796B36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Procedimiento para insertar nuevos expedientes en la base de datos.</w:t>
      </w:r>
    </w:p>
    <w:p w:rsidR="00796B36" w:rsidRPr="00796B36" w:rsidRDefault="00796B36" w:rsidP="00796B36">
      <w:pPr>
        <w:widowControl/>
        <w:numPr>
          <w:ilvl w:val="0"/>
          <w:numId w:val="44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796B36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4 SP-</w:t>
      </w:r>
      <w:proofErr w:type="spellStart"/>
      <w:r w:rsidRPr="00796B36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CrearIndicio.sql</w:t>
      </w:r>
      <w:proofErr w:type="spellEnd"/>
      <w:r w:rsidRPr="00796B36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:</w:t>
      </w:r>
      <w:r w:rsidRPr="00796B36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Procedimiento para registrar índices asociados a expedientes.</w:t>
      </w:r>
    </w:p>
    <w:p w:rsidR="00796B36" w:rsidRPr="00796B36" w:rsidRDefault="00796B36" w:rsidP="00796B36">
      <w:pPr>
        <w:widowControl/>
        <w:numPr>
          <w:ilvl w:val="0"/>
          <w:numId w:val="44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796B36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5 SP-</w:t>
      </w:r>
      <w:proofErr w:type="spellStart"/>
      <w:r w:rsidRPr="00796B36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CrearREvisionExpediente.sql</w:t>
      </w:r>
      <w:proofErr w:type="spellEnd"/>
      <w:r w:rsidRPr="00796B36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:</w:t>
      </w:r>
      <w:r w:rsidRPr="00796B36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Procedimiento para registrar revisiones de expedientes.</w:t>
      </w:r>
    </w:p>
    <w:p w:rsidR="00796B36" w:rsidRPr="00796B36" w:rsidRDefault="006C0782" w:rsidP="00796B36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pict>
          <v:rect id="_x0000_i1039" style="width:0;height:1.5pt" o:hralign="center" o:hrstd="t" o:hr="t" fillcolor="#a0a0a0" stroked="f"/>
        </w:pict>
      </w:r>
    </w:p>
    <w:p w:rsidR="00796B36" w:rsidRPr="00796B36" w:rsidRDefault="00796B36" w:rsidP="00796B36">
      <w:pPr>
        <w:widowControl/>
        <w:autoSpaceDE/>
        <w:autoSpaceDN/>
        <w:adjustRightInd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</w:pPr>
      <w:r w:rsidRPr="00796B36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4.5 Configuración de la Base de Datos</w:t>
      </w:r>
    </w:p>
    <w:p w:rsidR="00796B36" w:rsidRPr="00796B36" w:rsidRDefault="00796B36" w:rsidP="00796B36">
      <w:pPr>
        <w:widowControl/>
        <w:numPr>
          <w:ilvl w:val="0"/>
          <w:numId w:val="2"/>
        </w:numPr>
        <w:autoSpaceDE/>
        <w:autoSpaceDN/>
        <w:adjustRightInd/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796B36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lastRenderedPageBreak/>
        <w:t xml:space="preserve">El archivo </w:t>
      </w:r>
      <w:r w:rsidRPr="00796B36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db_config.js</w:t>
      </w:r>
      <w:r w:rsidRPr="00796B36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utiliza las variables de entorno definidas </w:t>
      </w:r>
      <w:proofErr w:type="gramStart"/>
      <w:r w:rsidRPr="00796B36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en </w:t>
      </w:r>
      <w:r w:rsidRPr="00796B36">
        <w:rPr>
          <w:rFonts w:ascii="Courier New" w:eastAsia="Times New Roman" w:hAnsi="Courier New" w:cs="Courier New"/>
          <w:sz w:val="20"/>
          <w:szCs w:val="20"/>
          <w:lang w:val="es-GT" w:eastAsia="es-GT"/>
        </w:rPr>
        <w:t>.</w:t>
      </w:r>
      <w:proofErr w:type="spellStart"/>
      <w:r w:rsidRPr="00796B36">
        <w:rPr>
          <w:rFonts w:ascii="Courier New" w:eastAsia="Times New Roman" w:hAnsi="Courier New" w:cs="Courier New"/>
          <w:sz w:val="20"/>
          <w:szCs w:val="20"/>
          <w:lang w:val="es-GT" w:eastAsia="es-GT"/>
        </w:rPr>
        <w:t>env</w:t>
      </w:r>
      <w:proofErr w:type="spellEnd"/>
      <w:proofErr w:type="gramEnd"/>
      <w:r w:rsidRPr="00796B36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para establecer la conexión con SQL Server. Asegúrate de que las variables de entorno estén correctamente configuradas antes de iniciar el servidor.</w:t>
      </w:r>
    </w:p>
    <w:p w:rsidR="004834C0" w:rsidRDefault="00482857" w:rsidP="00B42AC3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482857">
        <w:rPr>
          <w:rFonts w:ascii="Times New Roman" w:eastAsia="Times New Roman" w:hAnsi="Times New Roman" w:cs="Times New Roman"/>
          <w:noProof/>
          <w:sz w:val="24"/>
          <w:szCs w:val="24"/>
          <w:lang w:val="es-GT" w:eastAsia="es-GT"/>
        </w:rPr>
        <w:drawing>
          <wp:inline distT="0" distB="0" distL="0" distR="0" wp14:anchorId="79626D2F" wp14:editId="552ED526">
            <wp:extent cx="4305085" cy="2780687"/>
            <wp:effectExtent l="0" t="0" r="635" b="63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1051" cy="278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857" w:rsidRDefault="00482857" w:rsidP="00B42AC3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</w:p>
    <w:p w:rsidR="00482857" w:rsidRDefault="00482857" w:rsidP="00B42AC3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</w:p>
    <w:p w:rsidR="00EE6FF5" w:rsidRPr="00EE6FF5" w:rsidRDefault="00EE6FF5" w:rsidP="00EE6FF5">
      <w:pPr>
        <w:widowControl/>
        <w:autoSpaceDE/>
        <w:autoSpaceDN/>
        <w:adjustRightInd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GT" w:eastAsia="es-GT"/>
        </w:rPr>
      </w:pPr>
      <w:proofErr w:type="spellStart"/>
      <w:r w:rsidRPr="00EE6FF5">
        <w:rPr>
          <w:rFonts w:ascii="Times New Roman" w:eastAsia="Times New Roman" w:hAnsi="Times New Roman" w:cs="Times New Roman"/>
          <w:b/>
          <w:bCs/>
          <w:sz w:val="27"/>
          <w:szCs w:val="27"/>
          <w:lang w:val="es-GT" w:eastAsia="es-GT"/>
        </w:rPr>
        <w:t>Frontend</w:t>
      </w:r>
      <w:proofErr w:type="spellEnd"/>
      <w:r w:rsidRPr="00EE6FF5">
        <w:rPr>
          <w:rFonts w:ascii="Times New Roman" w:eastAsia="Times New Roman" w:hAnsi="Times New Roman" w:cs="Times New Roman"/>
          <w:b/>
          <w:bCs/>
          <w:sz w:val="27"/>
          <w:szCs w:val="27"/>
          <w:lang w:val="es-GT" w:eastAsia="es-GT"/>
        </w:rPr>
        <w:t xml:space="preserve"> (</w:t>
      </w:r>
      <w:proofErr w:type="spellStart"/>
      <w:r w:rsidRPr="00EE6FF5">
        <w:rPr>
          <w:rFonts w:ascii="Times New Roman" w:eastAsia="Times New Roman" w:hAnsi="Times New Roman" w:cs="Times New Roman"/>
          <w:b/>
          <w:bCs/>
          <w:sz w:val="27"/>
          <w:szCs w:val="27"/>
          <w:lang w:val="es-GT" w:eastAsia="es-GT"/>
        </w:rPr>
        <w:t>React</w:t>
      </w:r>
      <w:proofErr w:type="spellEnd"/>
      <w:r w:rsidRPr="00EE6FF5">
        <w:rPr>
          <w:rFonts w:ascii="Times New Roman" w:eastAsia="Times New Roman" w:hAnsi="Times New Roman" w:cs="Times New Roman"/>
          <w:b/>
          <w:bCs/>
          <w:sz w:val="27"/>
          <w:szCs w:val="27"/>
          <w:lang w:val="es-GT" w:eastAsia="es-GT"/>
        </w:rPr>
        <w:t xml:space="preserve"> + Vite)</w:t>
      </w:r>
    </w:p>
    <w:p w:rsidR="00EE6FF5" w:rsidRPr="00EE6FF5" w:rsidRDefault="00EE6FF5" w:rsidP="00EE6FF5">
      <w:pPr>
        <w:widowControl/>
        <w:numPr>
          <w:ilvl w:val="0"/>
          <w:numId w:val="2"/>
        </w:numPr>
        <w:autoSpaceDE/>
        <w:autoSpaceDN/>
        <w:adjustRightInd/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EE6FF5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El </w:t>
      </w:r>
      <w:proofErr w:type="spellStart"/>
      <w:r w:rsidRPr="00EE6FF5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frontend</w:t>
      </w:r>
      <w:proofErr w:type="spellEnd"/>
      <w:r w:rsidRPr="00EE6FF5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de la aplicación está desarrollado con </w:t>
      </w:r>
      <w:proofErr w:type="spellStart"/>
      <w:r w:rsidRPr="00EE6FF5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React</w:t>
      </w:r>
      <w:proofErr w:type="spellEnd"/>
      <w:r w:rsidRPr="00EE6FF5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y </w:t>
      </w:r>
      <w:r w:rsidRPr="00EE6FF5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Vite 7.2.2</w:t>
      </w:r>
      <w:r w:rsidRPr="00EE6FF5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, proporcionando una interfaz de usuario moderna, rápida y reactiva. A continuación, se describen los componentes más importantes, la estructura del proyecto y las variables de entorno utilizadas.</w:t>
      </w:r>
    </w:p>
    <w:p w:rsidR="00EE6FF5" w:rsidRDefault="006C0782" w:rsidP="00EE6FF5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pict>
          <v:rect id="_x0000_i1040" style="width:0;height:1.5pt" o:hralign="center" o:hrstd="t" o:hr="t" fillcolor="#a0a0a0" stroked="f"/>
        </w:pict>
      </w:r>
    </w:p>
    <w:p w:rsidR="00F64674" w:rsidRDefault="00F64674" w:rsidP="00EE6FF5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</w:p>
    <w:p w:rsidR="00F64674" w:rsidRDefault="00F64674" w:rsidP="00EE6FF5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</w:p>
    <w:p w:rsidR="00F64674" w:rsidRDefault="00F64674" w:rsidP="00EE6FF5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</w:p>
    <w:p w:rsidR="00F64674" w:rsidRDefault="00F64674" w:rsidP="00EE6FF5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</w:p>
    <w:p w:rsidR="00F64674" w:rsidRDefault="00F64674" w:rsidP="00EE6FF5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</w:p>
    <w:p w:rsidR="00F64674" w:rsidRDefault="00F64674" w:rsidP="00EE6FF5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</w:p>
    <w:p w:rsidR="00F64674" w:rsidRDefault="00F64674" w:rsidP="00EE6FF5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</w:p>
    <w:p w:rsidR="00F64674" w:rsidRDefault="00F64674" w:rsidP="00EE6FF5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</w:p>
    <w:p w:rsidR="00F64674" w:rsidRDefault="00F64674" w:rsidP="00EE6FF5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</w:p>
    <w:p w:rsidR="00F64674" w:rsidRDefault="00F64674" w:rsidP="00EE6FF5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</w:p>
    <w:p w:rsidR="00F64674" w:rsidRDefault="00F64674" w:rsidP="00EE6FF5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</w:p>
    <w:p w:rsidR="00F64674" w:rsidRDefault="00F64674" w:rsidP="00EE6FF5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</w:p>
    <w:p w:rsidR="00F64674" w:rsidRDefault="00F64674" w:rsidP="00EE6FF5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</w:p>
    <w:p w:rsidR="00F64674" w:rsidRDefault="00F64674" w:rsidP="00EE6FF5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</w:p>
    <w:p w:rsidR="00F64674" w:rsidRDefault="00F64674" w:rsidP="00EE6FF5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</w:p>
    <w:p w:rsidR="00F64674" w:rsidRDefault="00F64674" w:rsidP="00EE6FF5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</w:p>
    <w:p w:rsidR="00F64674" w:rsidRPr="00EE6FF5" w:rsidRDefault="00F64674" w:rsidP="00EE6FF5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</w:p>
    <w:p w:rsidR="00EE6FF5" w:rsidRPr="00EE6FF5" w:rsidRDefault="00EE6FF5" w:rsidP="00EE6FF5">
      <w:pPr>
        <w:widowControl/>
        <w:autoSpaceDE/>
        <w:autoSpaceDN/>
        <w:adjustRightInd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</w:pPr>
      <w:r w:rsidRPr="00EE6FF5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lastRenderedPageBreak/>
        <w:t>5.1 Estructura del Proyecto</w:t>
      </w:r>
    </w:p>
    <w:p w:rsidR="00EE6FF5" w:rsidRDefault="00EE6FF5" w:rsidP="00EE6FF5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EE6FF5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Estructura del </w:t>
      </w:r>
      <w:proofErr w:type="spellStart"/>
      <w:r w:rsidRPr="00EE6FF5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Frontend</w:t>
      </w:r>
      <w:proofErr w:type="spellEnd"/>
    </w:p>
    <w:p w:rsidR="00B14B1E" w:rsidRDefault="00F64674" w:rsidP="00EE6FF5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F64674">
        <w:rPr>
          <w:rFonts w:ascii="Times New Roman" w:eastAsia="Times New Roman" w:hAnsi="Times New Roman" w:cs="Times New Roman"/>
          <w:noProof/>
          <w:sz w:val="24"/>
          <w:szCs w:val="24"/>
          <w:lang w:val="es-GT" w:eastAsia="es-GT"/>
        </w:rPr>
        <w:drawing>
          <wp:inline distT="0" distB="0" distL="0" distR="0" wp14:anchorId="53CE7F21" wp14:editId="6B8DBCEA">
            <wp:extent cx="2753474" cy="4373972"/>
            <wp:effectExtent l="0" t="0" r="8890" b="762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0922" cy="438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B1E" w:rsidRPr="00EE6FF5" w:rsidRDefault="00B14B1E" w:rsidP="00EE6FF5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</w:p>
    <w:p w:rsidR="00EE6FF5" w:rsidRPr="00EE6FF5" w:rsidRDefault="006C0782" w:rsidP="00EE6FF5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pict>
          <v:rect id="_x0000_i1041" style="width:0;height:1.5pt" o:hralign="center" o:hrstd="t" o:hr="t" fillcolor="#a0a0a0" stroked="f"/>
        </w:pict>
      </w:r>
    </w:p>
    <w:p w:rsidR="00EE6FF5" w:rsidRPr="00EE6FF5" w:rsidRDefault="00EE6FF5" w:rsidP="00EE6FF5">
      <w:pPr>
        <w:widowControl/>
        <w:autoSpaceDE/>
        <w:autoSpaceDN/>
        <w:adjustRightInd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</w:pPr>
      <w:r w:rsidRPr="00EE6FF5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5.2 Variables de Entorno</w:t>
      </w:r>
    </w:p>
    <w:p w:rsidR="00EE6FF5" w:rsidRPr="00EE6FF5" w:rsidRDefault="00EE6FF5" w:rsidP="00EE6FF5">
      <w:pPr>
        <w:widowControl/>
        <w:numPr>
          <w:ilvl w:val="0"/>
          <w:numId w:val="2"/>
        </w:numPr>
        <w:autoSpaceDE/>
        <w:autoSpaceDN/>
        <w:adjustRightInd/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EE6FF5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El </w:t>
      </w:r>
      <w:proofErr w:type="gramStart"/>
      <w:r w:rsidRPr="00EE6FF5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archivo </w:t>
      </w:r>
      <w:r w:rsidRPr="00EE6FF5">
        <w:rPr>
          <w:rFonts w:ascii="Courier New" w:eastAsia="Times New Roman" w:hAnsi="Courier New" w:cs="Courier New"/>
          <w:sz w:val="20"/>
          <w:szCs w:val="20"/>
          <w:lang w:val="es-GT" w:eastAsia="es-GT"/>
        </w:rPr>
        <w:t>.</w:t>
      </w:r>
      <w:proofErr w:type="spellStart"/>
      <w:r w:rsidRPr="00EE6FF5">
        <w:rPr>
          <w:rFonts w:ascii="Courier New" w:eastAsia="Times New Roman" w:hAnsi="Courier New" w:cs="Courier New"/>
          <w:sz w:val="20"/>
          <w:szCs w:val="20"/>
          <w:lang w:val="es-GT" w:eastAsia="es-GT"/>
        </w:rPr>
        <w:t>env</w:t>
      </w:r>
      <w:proofErr w:type="spellEnd"/>
      <w:proofErr w:type="gramEnd"/>
      <w:r w:rsidRPr="00EE6FF5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en el </w:t>
      </w:r>
      <w:proofErr w:type="spellStart"/>
      <w:r w:rsidRPr="00EE6FF5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frontend</w:t>
      </w:r>
      <w:proofErr w:type="spellEnd"/>
      <w:r w:rsidRPr="00EE6FF5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define la URL del </w:t>
      </w:r>
      <w:proofErr w:type="spellStart"/>
      <w:r w:rsidRPr="00EE6FF5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backend</w:t>
      </w:r>
      <w:proofErr w:type="spellEnd"/>
      <w:r w:rsidRPr="00EE6FF5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para que los componentes puedan comunicarse con las </w:t>
      </w:r>
      <w:proofErr w:type="spellStart"/>
      <w:r w:rsidRPr="00EE6FF5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APIs</w:t>
      </w:r>
      <w:proofErr w:type="spellEnd"/>
      <w:r w:rsidRPr="00EE6FF5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expuestas.</w:t>
      </w:r>
    </w:p>
    <w:p w:rsidR="00F64674" w:rsidRPr="00EE6FF5" w:rsidRDefault="00F64674" w:rsidP="00EE6FF5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F64674">
        <w:rPr>
          <w:rFonts w:ascii="Times New Roman" w:eastAsia="Times New Roman" w:hAnsi="Times New Roman" w:cs="Times New Roman"/>
          <w:noProof/>
          <w:sz w:val="24"/>
          <w:szCs w:val="24"/>
          <w:lang w:val="es-GT" w:eastAsia="es-GT"/>
        </w:rPr>
        <w:drawing>
          <wp:inline distT="0" distB="0" distL="0" distR="0" wp14:anchorId="6EA58C47" wp14:editId="134989BE">
            <wp:extent cx="4153480" cy="1171739"/>
            <wp:effectExtent l="0" t="0" r="0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FF5" w:rsidRPr="00EE6FF5" w:rsidRDefault="006C0782" w:rsidP="00EE6FF5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pict>
          <v:rect id="_x0000_i1042" style="width:0;height:1.5pt" o:hralign="center" o:hrstd="t" o:hr="t" fillcolor="#a0a0a0" stroked="f"/>
        </w:pict>
      </w:r>
    </w:p>
    <w:p w:rsidR="00EE6FF5" w:rsidRPr="00EE6FF5" w:rsidRDefault="00EE6FF5" w:rsidP="00EE6FF5">
      <w:pPr>
        <w:widowControl/>
        <w:numPr>
          <w:ilvl w:val="0"/>
          <w:numId w:val="2"/>
        </w:numPr>
        <w:autoSpaceDE/>
        <w:autoSpaceDN/>
        <w:adjustRightInd/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EE6FF5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Nota:</w:t>
      </w:r>
      <w:r w:rsidRPr="00EE6FF5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Asegúrate de que esta variable coincida con la dirección y el puerto donde se ejecuta el </w:t>
      </w:r>
      <w:proofErr w:type="spellStart"/>
      <w:r w:rsidRPr="00EE6FF5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backend</w:t>
      </w:r>
      <w:proofErr w:type="spellEnd"/>
      <w:r w:rsidRPr="00EE6FF5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.</w:t>
      </w:r>
    </w:p>
    <w:p w:rsidR="00EE6FF5" w:rsidRPr="00EE6FF5" w:rsidRDefault="006C0782" w:rsidP="00EE6FF5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lastRenderedPageBreak/>
        <w:pict>
          <v:rect id="_x0000_i1043" style="width:0;height:1.5pt" o:hralign="center" o:hrstd="t" o:hr="t" fillcolor="#a0a0a0" stroked="f"/>
        </w:pict>
      </w:r>
    </w:p>
    <w:p w:rsidR="00EE6FF5" w:rsidRPr="00EE6FF5" w:rsidRDefault="00EE6FF5" w:rsidP="00EE6FF5">
      <w:pPr>
        <w:widowControl/>
        <w:autoSpaceDE/>
        <w:autoSpaceDN/>
        <w:adjustRightInd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</w:pPr>
      <w:r w:rsidRPr="00EE6FF5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5.3 Descripción de Componentes Principales</w:t>
      </w:r>
    </w:p>
    <w:p w:rsidR="00EE6FF5" w:rsidRPr="00EE6FF5" w:rsidRDefault="00EE6FF5" w:rsidP="00EE6FF5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EE6FF5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Estructura del </w:t>
      </w:r>
      <w:proofErr w:type="spellStart"/>
      <w:r w:rsidRPr="00EE6FF5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Frontend</w:t>
      </w:r>
      <w:proofErr w:type="spellEnd"/>
    </w:p>
    <w:tbl>
      <w:tblPr>
        <w:tblStyle w:val="Tabladelista4-nfasis6"/>
        <w:tblW w:w="0" w:type="auto"/>
        <w:tblLook w:val="04A0" w:firstRow="1" w:lastRow="0" w:firstColumn="1" w:lastColumn="0" w:noHBand="0" w:noVBand="1"/>
      </w:tblPr>
      <w:tblGrid>
        <w:gridCol w:w="2983"/>
        <w:gridCol w:w="6935"/>
      </w:tblGrid>
      <w:tr w:rsidR="00EE6FF5" w:rsidRPr="00EE6FF5" w:rsidTr="00F646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E6FF5" w:rsidRPr="00EE6FF5" w:rsidRDefault="00EE6FF5" w:rsidP="00EE6FF5">
            <w:pPr>
              <w:widowControl/>
              <w:autoSpaceDE/>
              <w:autoSpaceDN/>
              <w:adjustRightInd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EE6FF5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Componente</w:t>
            </w:r>
          </w:p>
        </w:tc>
        <w:tc>
          <w:tcPr>
            <w:tcW w:w="0" w:type="auto"/>
            <w:hideMark/>
          </w:tcPr>
          <w:p w:rsidR="00EE6FF5" w:rsidRPr="00EE6FF5" w:rsidRDefault="00EE6FF5" w:rsidP="00EE6FF5">
            <w:pPr>
              <w:widowControl/>
              <w:autoSpaceDE/>
              <w:autoSpaceDN/>
              <w:adjustRightInd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EE6FF5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Descripción</w:t>
            </w:r>
          </w:p>
        </w:tc>
      </w:tr>
      <w:tr w:rsidR="00EE6FF5" w:rsidRPr="00EE6FF5" w:rsidTr="00F646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E6FF5" w:rsidRPr="00EE6FF5" w:rsidRDefault="00EE6FF5" w:rsidP="00EE6FF5">
            <w:pPr>
              <w:widowControl/>
              <w:autoSpaceDE/>
              <w:autoSpaceDN/>
              <w:adjustRightInd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proofErr w:type="spellStart"/>
            <w:r w:rsidRPr="00EE6FF5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Login.tsx</w:t>
            </w:r>
            <w:proofErr w:type="spellEnd"/>
          </w:p>
        </w:tc>
        <w:tc>
          <w:tcPr>
            <w:tcW w:w="0" w:type="auto"/>
            <w:hideMark/>
          </w:tcPr>
          <w:p w:rsidR="00EE6FF5" w:rsidRPr="00EE6FF5" w:rsidRDefault="00EE6FF5" w:rsidP="00EE6FF5">
            <w:pPr>
              <w:widowControl/>
              <w:autoSpaceDE/>
              <w:autoSpaceDN/>
              <w:adjustRightInd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EE6FF5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Permite a los usuarios autenticarse en el sistema.</w:t>
            </w:r>
          </w:p>
        </w:tc>
      </w:tr>
      <w:tr w:rsidR="00EE6FF5" w:rsidRPr="00EE6FF5" w:rsidTr="00F646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E6FF5" w:rsidRPr="00EE6FF5" w:rsidRDefault="00EE6FF5" w:rsidP="00EE6FF5">
            <w:pPr>
              <w:widowControl/>
              <w:autoSpaceDE/>
              <w:autoSpaceDN/>
              <w:adjustRightInd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proofErr w:type="spellStart"/>
            <w:r w:rsidRPr="00EE6FF5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Home.tsx</w:t>
            </w:r>
            <w:proofErr w:type="spellEnd"/>
          </w:p>
        </w:tc>
        <w:tc>
          <w:tcPr>
            <w:tcW w:w="0" w:type="auto"/>
            <w:hideMark/>
          </w:tcPr>
          <w:p w:rsidR="00EE6FF5" w:rsidRPr="00EE6FF5" w:rsidRDefault="00EE6FF5" w:rsidP="00EE6FF5">
            <w:pPr>
              <w:widowControl/>
              <w:autoSpaceDE/>
              <w:autoSpaceDN/>
              <w:adjustRightInd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EE6FF5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Página principal que muestra las opciones disponibles para el usuario.</w:t>
            </w:r>
          </w:p>
        </w:tc>
      </w:tr>
      <w:tr w:rsidR="00EE6FF5" w:rsidRPr="00EE6FF5" w:rsidTr="00F646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E6FF5" w:rsidRPr="00EE6FF5" w:rsidRDefault="00EE6FF5" w:rsidP="00EE6FF5">
            <w:pPr>
              <w:widowControl/>
              <w:autoSpaceDE/>
              <w:autoSpaceDN/>
              <w:adjustRightInd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proofErr w:type="spellStart"/>
            <w:r w:rsidRPr="00EE6FF5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CrearExpediente.tsx</w:t>
            </w:r>
            <w:proofErr w:type="spellEnd"/>
          </w:p>
        </w:tc>
        <w:tc>
          <w:tcPr>
            <w:tcW w:w="0" w:type="auto"/>
            <w:hideMark/>
          </w:tcPr>
          <w:p w:rsidR="00EE6FF5" w:rsidRPr="00EE6FF5" w:rsidRDefault="00EE6FF5" w:rsidP="00EE6FF5">
            <w:pPr>
              <w:widowControl/>
              <w:autoSpaceDE/>
              <w:autoSpaceDN/>
              <w:adjustRightInd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EE6FF5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Formulario para crear nuevos expedientes en el sistema.</w:t>
            </w:r>
          </w:p>
        </w:tc>
      </w:tr>
      <w:tr w:rsidR="00EE6FF5" w:rsidRPr="00EE6FF5" w:rsidTr="00F646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E6FF5" w:rsidRPr="00EE6FF5" w:rsidRDefault="00EE6FF5" w:rsidP="00EE6FF5">
            <w:pPr>
              <w:widowControl/>
              <w:autoSpaceDE/>
              <w:autoSpaceDN/>
              <w:adjustRightInd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proofErr w:type="spellStart"/>
            <w:r w:rsidRPr="00EE6FF5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Expedientes.tsx</w:t>
            </w:r>
            <w:proofErr w:type="spellEnd"/>
          </w:p>
        </w:tc>
        <w:tc>
          <w:tcPr>
            <w:tcW w:w="0" w:type="auto"/>
            <w:hideMark/>
          </w:tcPr>
          <w:p w:rsidR="00EE6FF5" w:rsidRPr="00EE6FF5" w:rsidRDefault="00EE6FF5" w:rsidP="00EE6FF5">
            <w:pPr>
              <w:widowControl/>
              <w:autoSpaceDE/>
              <w:autoSpaceDN/>
              <w:adjustRightInd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EE6FF5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Lista los expedientes existentes y permite navegar a sus detalles.</w:t>
            </w:r>
          </w:p>
        </w:tc>
      </w:tr>
      <w:tr w:rsidR="00EE6FF5" w:rsidRPr="00EE6FF5" w:rsidTr="00F646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E6FF5" w:rsidRPr="00EE6FF5" w:rsidRDefault="00EE6FF5" w:rsidP="00EE6FF5">
            <w:pPr>
              <w:widowControl/>
              <w:autoSpaceDE/>
              <w:autoSpaceDN/>
              <w:adjustRightInd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proofErr w:type="spellStart"/>
            <w:r w:rsidRPr="00EE6FF5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DetallesModal.tsx</w:t>
            </w:r>
            <w:proofErr w:type="spellEnd"/>
          </w:p>
        </w:tc>
        <w:tc>
          <w:tcPr>
            <w:tcW w:w="0" w:type="auto"/>
            <w:hideMark/>
          </w:tcPr>
          <w:p w:rsidR="00EE6FF5" w:rsidRPr="00EE6FF5" w:rsidRDefault="00EE6FF5" w:rsidP="00EE6FF5">
            <w:pPr>
              <w:widowControl/>
              <w:autoSpaceDE/>
              <w:autoSpaceDN/>
              <w:adjustRightInd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EE6FF5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Muestra los detalles de un expediente o índice en un modal.</w:t>
            </w:r>
          </w:p>
        </w:tc>
      </w:tr>
      <w:tr w:rsidR="00EE6FF5" w:rsidRPr="00EE6FF5" w:rsidTr="00F646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E6FF5" w:rsidRPr="00EE6FF5" w:rsidRDefault="00EE6FF5" w:rsidP="00EE6FF5">
            <w:pPr>
              <w:widowControl/>
              <w:autoSpaceDE/>
              <w:autoSpaceDN/>
              <w:adjustRightInd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proofErr w:type="spellStart"/>
            <w:r w:rsidRPr="00EE6FF5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AgregarIndicioModal.tsx</w:t>
            </w:r>
            <w:proofErr w:type="spellEnd"/>
          </w:p>
        </w:tc>
        <w:tc>
          <w:tcPr>
            <w:tcW w:w="0" w:type="auto"/>
            <w:hideMark/>
          </w:tcPr>
          <w:p w:rsidR="00EE6FF5" w:rsidRPr="00EE6FF5" w:rsidRDefault="00EE6FF5" w:rsidP="00EE6FF5">
            <w:pPr>
              <w:widowControl/>
              <w:autoSpaceDE/>
              <w:autoSpaceDN/>
              <w:adjustRightInd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EE6FF5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Formulario para agregar nuevos índices a un expediente específico.</w:t>
            </w:r>
          </w:p>
        </w:tc>
      </w:tr>
      <w:tr w:rsidR="00EE6FF5" w:rsidRPr="00EE6FF5" w:rsidTr="00F646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E6FF5" w:rsidRPr="00EE6FF5" w:rsidRDefault="00EE6FF5" w:rsidP="00EE6FF5">
            <w:pPr>
              <w:widowControl/>
              <w:autoSpaceDE/>
              <w:autoSpaceDN/>
              <w:adjustRightInd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proofErr w:type="spellStart"/>
            <w:r w:rsidRPr="00EE6FF5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RealizarRevisionModal.tsx</w:t>
            </w:r>
            <w:proofErr w:type="spellEnd"/>
          </w:p>
        </w:tc>
        <w:tc>
          <w:tcPr>
            <w:tcW w:w="0" w:type="auto"/>
            <w:hideMark/>
          </w:tcPr>
          <w:p w:rsidR="00EE6FF5" w:rsidRPr="00EE6FF5" w:rsidRDefault="00EE6FF5" w:rsidP="00EE6FF5">
            <w:pPr>
              <w:widowControl/>
              <w:autoSpaceDE/>
              <w:autoSpaceDN/>
              <w:adjustRightInd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</w:pPr>
            <w:r w:rsidRPr="00EE6FF5">
              <w:rPr>
                <w:rFonts w:ascii="Times New Roman" w:eastAsia="Times New Roman" w:hAnsi="Times New Roman" w:cs="Times New Roman"/>
                <w:sz w:val="24"/>
                <w:szCs w:val="24"/>
                <w:lang w:val="es-GT" w:eastAsia="es-GT"/>
              </w:rPr>
              <w:t>Formulario para registrar revisiones en un expediente.</w:t>
            </w:r>
          </w:p>
        </w:tc>
      </w:tr>
    </w:tbl>
    <w:p w:rsidR="00EE6FF5" w:rsidRPr="00EE6FF5" w:rsidRDefault="006C0782" w:rsidP="00EE6FF5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pict>
          <v:rect id="_x0000_i1044" style="width:0;height:1.5pt" o:hralign="center" o:hrstd="t" o:hr="t" fillcolor="#a0a0a0" stroked="f"/>
        </w:pict>
      </w:r>
    </w:p>
    <w:p w:rsidR="00EE6FF5" w:rsidRPr="00EE6FF5" w:rsidRDefault="00EE6FF5" w:rsidP="00EE6FF5">
      <w:pPr>
        <w:widowControl/>
        <w:autoSpaceDE/>
        <w:autoSpaceDN/>
        <w:adjustRightInd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</w:pPr>
      <w:r w:rsidRPr="00EE6FF5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5.5 Construcción y Ejecución con Docker</w:t>
      </w:r>
    </w:p>
    <w:p w:rsidR="00EE6FF5" w:rsidRPr="00EE6FF5" w:rsidRDefault="00EE6FF5" w:rsidP="00EE6FF5">
      <w:pPr>
        <w:widowControl/>
        <w:numPr>
          <w:ilvl w:val="0"/>
          <w:numId w:val="2"/>
        </w:numPr>
        <w:autoSpaceDE/>
        <w:autoSpaceDN/>
        <w:adjustRightInd/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EE6FF5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El </w:t>
      </w:r>
      <w:proofErr w:type="spellStart"/>
      <w:r w:rsidRPr="00EE6FF5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frontend</w:t>
      </w:r>
      <w:proofErr w:type="spellEnd"/>
      <w:r w:rsidRPr="00EE6FF5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se puede construir y ejecutar utilizando Docker. El archivo </w:t>
      </w:r>
      <w:proofErr w:type="spellStart"/>
      <w:r w:rsidRPr="00EE6FF5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Dockerfile</w:t>
      </w:r>
      <w:proofErr w:type="spellEnd"/>
      <w:r w:rsidRPr="00EE6FF5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contiene las instrucciones necesarias para crear una imagen Docker de la aplicación.</w:t>
      </w:r>
    </w:p>
    <w:p w:rsidR="00EE6FF5" w:rsidRPr="00EE6FF5" w:rsidRDefault="00EE6FF5" w:rsidP="00EE6FF5">
      <w:pPr>
        <w:widowControl/>
        <w:numPr>
          <w:ilvl w:val="0"/>
          <w:numId w:val="2"/>
        </w:numPr>
        <w:autoSpaceDE/>
        <w:autoSpaceDN/>
        <w:adjustRightInd/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EE6FF5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Ejemplo de comando para construir la imagen:</w:t>
      </w:r>
    </w:p>
    <w:p w:rsidR="00EE6FF5" w:rsidRPr="00EE6FF5" w:rsidRDefault="00EE6FF5" w:rsidP="00EE6F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proofErr w:type="spellStart"/>
      <w:r w:rsidRPr="00EE6FF5">
        <w:rPr>
          <w:rFonts w:ascii="Courier New" w:eastAsia="Times New Roman" w:hAnsi="Courier New" w:cs="Courier New"/>
          <w:sz w:val="20"/>
          <w:szCs w:val="20"/>
          <w:lang w:val="es-GT" w:eastAsia="es-GT"/>
        </w:rPr>
        <w:t>docker</w:t>
      </w:r>
      <w:proofErr w:type="spellEnd"/>
      <w:r w:rsidRPr="00EE6FF5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</w:t>
      </w:r>
      <w:proofErr w:type="spellStart"/>
      <w:r w:rsidRPr="00EE6FF5">
        <w:rPr>
          <w:rFonts w:ascii="Courier New" w:eastAsia="Times New Roman" w:hAnsi="Courier New" w:cs="Courier New"/>
          <w:sz w:val="20"/>
          <w:szCs w:val="20"/>
          <w:lang w:val="es-GT" w:eastAsia="es-GT"/>
        </w:rPr>
        <w:t>build</w:t>
      </w:r>
      <w:proofErr w:type="spellEnd"/>
      <w:r w:rsidRPr="00EE6FF5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-t </w:t>
      </w:r>
      <w:proofErr w:type="spellStart"/>
      <w:r w:rsidRPr="00EE6FF5">
        <w:rPr>
          <w:rFonts w:ascii="Courier New" w:eastAsia="Times New Roman" w:hAnsi="Courier New" w:cs="Courier New"/>
          <w:sz w:val="20"/>
          <w:szCs w:val="20"/>
          <w:lang w:val="es-GT" w:eastAsia="es-GT"/>
        </w:rPr>
        <w:t>mp</w:t>
      </w:r>
      <w:proofErr w:type="spellEnd"/>
      <w:r w:rsidRPr="00EE6FF5">
        <w:rPr>
          <w:rFonts w:ascii="Courier New" w:eastAsia="Times New Roman" w:hAnsi="Courier New" w:cs="Courier New"/>
          <w:sz w:val="20"/>
          <w:szCs w:val="20"/>
          <w:lang w:val="es-GT" w:eastAsia="es-GT"/>
        </w:rPr>
        <w:t>-imagen-</w:t>
      </w:r>
      <w:proofErr w:type="spellStart"/>
      <w:proofErr w:type="gramStart"/>
      <w:r w:rsidRPr="00EE6FF5">
        <w:rPr>
          <w:rFonts w:ascii="Courier New" w:eastAsia="Times New Roman" w:hAnsi="Courier New" w:cs="Courier New"/>
          <w:sz w:val="20"/>
          <w:szCs w:val="20"/>
          <w:lang w:val="es-GT" w:eastAsia="es-GT"/>
        </w:rPr>
        <w:t>doc</w:t>
      </w:r>
      <w:proofErr w:type="spellEnd"/>
      <w:r w:rsidRPr="00EE6FF5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.</w:t>
      </w:r>
      <w:proofErr w:type="gramEnd"/>
    </w:p>
    <w:p w:rsidR="00EE6FF5" w:rsidRPr="00EE6FF5" w:rsidRDefault="00EE6FF5" w:rsidP="00EE6FF5">
      <w:pPr>
        <w:widowControl/>
        <w:numPr>
          <w:ilvl w:val="0"/>
          <w:numId w:val="2"/>
        </w:numPr>
        <w:autoSpaceDE/>
        <w:autoSpaceDN/>
        <w:adjustRightInd/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EE6FF5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Y para ejecutar el contenedor:</w:t>
      </w:r>
    </w:p>
    <w:p w:rsidR="00EE6FF5" w:rsidRPr="00EE6FF5" w:rsidRDefault="00EE6FF5" w:rsidP="00EE6F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proofErr w:type="spellStart"/>
      <w:r w:rsidRPr="00EE6FF5">
        <w:rPr>
          <w:rFonts w:ascii="Courier New" w:eastAsia="Times New Roman" w:hAnsi="Courier New" w:cs="Courier New"/>
          <w:sz w:val="20"/>
          <w:szCs w:val="20"/>
          <w:lang w:val="es-GT" w:eastAsia="es-GT"/>
        </w:rPr>
        <w:t>docker</w:t>
      </w:r>
      <w:proofErr w:type="spellEnd"/>
      <w:r w:rsidRPr="00EE6FF5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run -d -p 80:80 --</w:t>
      </w:r>
      <w:proofErr w:type="spellStart"/>
      <w:r w:rsidRPr="00EE6FF5">
        <w:rPr>
          <w:rFonts w:ascii="Courier New" w:eastAsia="Times New Roman" w:hAnsi="Courier New" w:cs="Courier New"/>
          <w:sz w:val="20"/>
          <w:szCs w:val="20"/>
          <w:lang w:val="es-GT" w:eastAsia="es-GT"/>
        </w:rPr>
        <w:t>name</w:t>
      </w:r>
      <w:proofErr w:type="spellEnd"/>
      <w:r w:rsidRPr="00EE6FF5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mi-contenedor-</w:t>
      </w:r>
      <w:proofErr w:type="spellStart"/>
      <w:r w:rsidRPr="00EE6FF5">
        <w:rPr>
          <w:rFonts w:ascii="Courier New" w:eastAsia="Times New Roman" w:hAnsi="Courier New" w:cs="Courier New"/>
          <w:sz w:val="20"/>
          <w:szCs w:val="20"/>
          <w:lang w:val="es-GT" w:eastAsia="es-GT"/>
        </w:rPr>
        <w:t>node</w:t>
      </w:r>
      <w:proofErr w:type="spellEnd"/>
      <w:r w:rsidRPr="00EE6FF5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--</w:t>
      </w:r>
      <w:proofErr w:type="spellStart"/>
      <w:r w:rsidRPr="00EE6FF5">
        <w:rPr>
          <w:rFonts w:ascii="Courier New" w:eastAsia="Times New Roman" w:hAnsi="Courier New" w:cs="Courier New"/>
          <w:sz w:val="20"/>
          <w:szCs w:val="20"/>
          <w:lang w:val="es-GT" w:eastAsia="es-GT"/>
        </w:rPr>
        <w:t>network</w:t>
      </w:r>
      <w:proofErr w:type="spellEnd"/>
      <w:r w:rsidRPr="00EE6FF5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</w:t>
      </w:r>
      <w:proofErr w:type="spellStart"/>
      <w:r w:rsidRPr="00EE6FF5">
        <w:rPr>
          <w:rFonts w:ascii="Courier New" w:eastAsia="Times New Roman" w:hAnsi="Courier New" w:cs="Courier New"/>
          <w:sz w:val="20"/>
          <w:szCs w:val="20"/>
          <w:lang w:val="es-GT" w:eastAsia="es-GT"/>
        </w:rPr>
        <w:t>app_network</w:t>
      </w:r>
      <w:proofErr w:type="spellEnd"/>
      <w:r w:rsidRPr="00EE6FF5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</w:t>
      </w:r>
      <w:proofErr w:type="spellStart"/>
      <w:r w:rsidRPr="00EE6FF5">
        <w:rPr>
          <w:rFonts w:ascii="Courier New" w:eastAsia="Times New Roman" w:hAnsi="Courier New" w:cs="Courier New"/>
          <w:sz w:val="20"/>
          <w:szCs w:val="20"/>
          <w:lang w:val="es-GT" w:eastAsia="es-GT"/>
        </w:rPr>
        <w:t>mp</w:t>
      </w:r>
      <w:proofErr w:type="spellEnd"/>
      <w:r w:rsidRPr="00EE6FF5">
        <w:rPr>
          <w:rFonts w:ascii="Courier New" w:eastAsia="Times New Roman" w:hAnsi="Courier New" w:cs="Courier New"/>
          <w:sz w:val="20"/>
          <w:szCs w:val="20"/>
          <w:lang w:val="es-GT" w:eastAsia="es-GT"/>
        </w:rPr>
        <w:t>-imagen-</w:t>
      </w:r>
      <w:proofErr w:type="spellStart"/>
      <w:r w:rsidRPr="00EE6FF5">
        <w:rPr>
          <w:rFonts w:ascii="Courier New" w:eastAsia="Times New Roman" w:hAnsi="Courier New" w:cs="Courier New"/>
          <w:sz w:val="20"/>
          <w:szCs w:val="20"/>
          <w:lang w:val="es-GT" w:eastAsia="es-GT"/>
        </w:rPr>
        <w:t>doc</w:t>
      </w:r>
      <w:proofErr w:type="spellEnd"/>
    </w:p>
    <w:p w:rsidR="00C4066C" w:rsidRDefault="00C4066C" w:rsidP="00B42AC3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</w:p>
    <w:p w:rsidR="00C4066C" w:rsidRDefault="00C4066C" w:rsidP="00B42AC3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</w:p>
    <w:p w:rsidR="00C4066C" w:rsidRDefault="00C4066C" w:rsidP="00B42AC3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</w:p>
    <w:p w:rsidR="00C4066C" w:rsidRPr="00B42AC3" w:rsidRDefault="00C4066C" w:rsidP="00B42AC3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</w:p>
    <w:p w:rsidR="00B42AC3" w:rsidRPr="00B42AC3" w:rsidRDefault="00B42AC3" w:rsidP="00B42AC3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B42AC3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Base de Datos (SQL Server)</w:t>
      </w:r>
    </w:p>
    <w:p w:rsidR="00B42AC3" w:rsidRDefault="00B42AC3" w:rsidP="00B42AC3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B42AC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Esquema de la base de datos, scripts de creación de tablas, procedimientos almacenados</w:t>
      </w:r>
      <w:r w:rsid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.</w:t>
      </w:r>
    </w:p>
    <w:p w:rsidR="00834B69" w:rsidRPr="00834B69" w:rsidRDefault="00834B69" w:rsidP="00834B69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La base de datos del sistema está diseñada en </w:t>
      </w:r>
      <w:r w:rsidRPr="00834B69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SQL Server 2019</w:t>
      </w: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y sigue una estructura organizada mediante </w:t>
      </w:r>
      <w:proofErr w:type="spellStart"/>
      <w:r w:rsidRPr="00834B69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schemas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, nomenclatura clara y restricciones de integridad para garantizar la consistencia y seguridad de los datos. A continuación, se detallan los aspectos más importantes de su diseño y configuración.</w:t>
      </w:r>
    </w:p>
    <w:p w:rsidR="00834B69" w:rsidRPr="00834B69" w:rsidRDefault="00834B69" w:rsidP="00834B69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pict>
          <v:rect id="_x0000_i1045" style="width:0;height:1.5pt" o:hralign="center" o:hrstd="t" o:hr="t" fillcolor="#a0a0a0" stroked="f"/>
        </w:pict>
      </w:r>
    </w:p>
    <w:p w:rsidR="00834B69" w:rsidRPr="00834B69" w:rsidRDefault="00834B69" w:rsidP="00834B69">
      <w:pPr>
        <w:widowControl/>
        <w:autoSpaceDE/>
        <w:autoSpaceDN/>
        <w:adjustRightInd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7.1 Nomenclatura Utilizada</w:t>
      </w:r>
    </w:p>
    <w:p w:rsidR="00834B69" w:rsidRPr="00834B69" w:rsidRDefault="00834B69" w:rsidP="00834B69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Para mantener un estándar claro y comprensible, se implementó la siguiente nomenclatura en tablas y procedimientos almacenados:</w:t>
      </w:r>
    </w:p>
    <w:p w:rsidR="00834B69" w:rsidRPr="00834B69" w:rsidRDefault="00834B69" w:rsidP="00834B69">
      <w:pPr>
        <w:widowControl/>
        <w:numPr>
          <w:ilvl w:val="0"/>
          <w:numId w:val="45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Tablas:</w:t>
      </w:r>
    </w:p>
    <w:p w:rsidR="00834B69" w:rsidRPr="00834B69" w:rsidRDefault="00834B69" w:rsidP="00834B69">
      <w:pPr>
        <w:widowControl/>
        <w:numPr>
          <w:ilvl w:val="1"/>
          <w:numId w:val="45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 xml:space="preserve">Prefijo </w:t>
      </w:r>
      <w:r w:rsidRPr="00834B69">
        <w:rPr>
          <w:rFonts w:ascii="Courier New" w:eastAsia="Times New Roman" w:hAnsi="Courier New" w:cs="Courier New"/>
          <w:b/>
          <w:bCs/>
          <w:sz w:val="20"/>
          <w:szCs w:val="20"/>
          <w:lang w:val="es-GT" w:eastAsia="es-GT"/>
        </w:rPr>
        <w:t>TC_</w:t>
      </w:r>
      <w:r w:rsidRPr="00834B69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:</w:t>
      </w: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Tablas de catálogo (</w:t>
      </w:r>
      <w:proofErr w:type="spellStart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ej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: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TC_TipoUsuario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,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TC_EstadoExpediente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).</w:t>
      </w:r>
    </w:p>
    <w:p w:rsidR="00834B69" w:rsidRPr="00834B69" w:rsidRDefault="00834B69" w:rsidP="00834B69">
      <w:pPr>
        <w:widowControl/>
        <w:numPr>
          <w:ilvl w:val="1"/>
          <w:numId w:val="45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lastRenderedPageBreak/>
        <w:t xml:space="preserve">Prefijo </w:t>
      </w:r>
      <w:r w:rsidRPr="00834B69">
        <w:rPr>
          <w:rFonts w:ascii="Courier New" w:eastAsia="Times New Roman" w:hAnsi="Courier New" w:cs="Courier New"/>
          <w:b/>
          <w:bCs/>
          <w:sz w:val="20"/>
          <w:szCs w:val="20"/>
          <w:lang w:val="es-GT" w:eastAsia="es-GT"/>
        </w:rPr>
        <w:t>TS_</w:t>
      </w:r>
      <w:r w:rsidRPr="00834B69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:</w:t>
      </w: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Tablas del sistema (</w:t>
      </w:r>
      <w:proofErr w:type="spellStart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ej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: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TS_Usuario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).</w:t>
      </w:r>
    </w:p>
    <w:p w:rsidR="00834B69" w:rsidRPr="00834B69" w:rsidRDefault="00834B69" w:rsidP="00834B69">
      <w:pPr>
        <w:widowControl/>
        <w:numPr>
          <w:ilvl w:val="1"/>
          <w:numId w:val="45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 xml:space="preserve">Prefijo </w:t>
      </w:r>
      <w:r w:rsidRPr="00834B69">
        <w:rPr>
          <w:rFonts w:ascii="Courier New" w:eastAsia="Times New Roman" w:hAnsi="Courier New" w:cs="Courier New"/>
          <w:b/>
          <w:bCs/>
          <w:sz w:val="20"/>
          <w:szCs w:val="20"/>
          <w:lang w:val="es-GT" w:eastAsia="es-GT"/>
        </w:rPr>
        <w:t>TT_</w:t>
      </w:r>
      <w:r w:rsidRPr="00834B69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:</w:t>
      </w: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Tablas de transacción (</w:t>
      </w:r>
      <w:proofErr w:type="spellStart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ej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: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TT_Expediente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,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TT_Revisiones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,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TT_Indicios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).</w:t>
      </w:r>
    </w:p>
    <w:p w:rsidR="00834B69" w:rsidRPr="00834B69" w:rsidRDefault="00834B69" w:rsidP="00834B69">
      <w:pPr>
        <w:widowControl/>
        <w:numPr>
          <w:ilvl w:val="0"/>
          <w:numId w:val="45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Columnas:</w:t>
      </w:r>
    </w:p>
    <w:p w:rsidR="00834B69" w:rsidRPr="00834B69" w:rsidRDefault="00834B69" w:rsidP="00834B69">
      <w:pPr>
        <w:widowControl/>
        <w:numPr>
          <w:ilvl w:val="1"/>
          <w:numId w:val="45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Las columnas de identidad utilizan el sufijo </w:t>
      </w: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_Id</w:t>
      </w: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(</w:t>
      </w:r>
      <w:proofErr w:type="spellStart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ej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: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Usuario_Id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,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Expediente_Id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).</w:t>
      </w:r>
    </w:p>
    <w:p w:rsidR="00834B69" w:rsidRPr="00834B69" w:rsidRDefault="00834B69" w:rsidP="00834B69">
      <w:pPr>
        <w:widowControl/>
        <w:numPr>
          <w:ilvl w:val="1"/>
          <w:numId w:val="45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Las columnas de relación utilizan el sufijo </w:t>
      </w: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Id_</w:t>
      </w: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seguido del nombre de la tabla relacionada (</w:t>
      </w:r>
      <w:proofErr w:type="spellStart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ej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: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TipoUsuarioId_Usuario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,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ExpedienteId_Indicios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).</w:t>
      </w:r>
    </w:p>
    <w:p w:rsidR="00834B69" w:rsidRPr="00834B69" w:rsidRDefault="00834B69" w:rsidP="00834B69">
      <w:pPr>
        <w:widowControl/>
        <w:numPr>
          <w:ilvl w:val="1"/>
          <w:numId w:val="45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Las columnas de tipo fecha utilizan el prefijo </w:t>
      </w: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Fecha</w:t>
      </w: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o el sufijo </w:t>
      </w: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_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Creacion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/</w:t>
      </w: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_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Modificacion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(</w:t>
      </w:r>
      <w:proofErr w:type="spellStart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ej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: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Usuario_Creacion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,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Expediente_FechaRegistro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).</w:t>
      </w:r>
    </w:p>
    <w:p w:rsidR="00834B69" w:rsidRPr="00834B69" w:rsidRDefault="00834B69" w:rsidP="00834B69">
      <w:pPr>
        <w:widowControl/>
        <w:numPr>
          <w:ilvl w:val="1"/>
          <w:numId w:val="45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Las columnas de estatus o booleanas utilizan el prefijo </w:t>
      </w: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Estatus</w:t>
      </w: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o nombres descriptivos (</w:t>
      </w:r>
      <w:proofErr w:type="spellStart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ej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: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Revisiones_EsAprobado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).</w:t>
      </w:r>
    </w:p>
    <w:p w:rsidR="00834B69" w:rsidRPr="00834B69" w:rsidRDefault="00834B69" w:rsidP="00834B69">
      <w:pPr>
        <w:widowControl/>
        <w:numPr>
          <w:ilvl w:val="0"/>
          <w:numId w:val="45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Procedimientos Almacenados:</w:t>
      </w:r>
    </w:p>
    <w:p w:rsidR="00834B69" w:rsidRPr="00834B69" w:rsidRDefault="00834B69" w:rsidP="00834B69">
      <w:pPr>
        <w:widowControl/>
        <w:numPr>
          <w:ilvl w:val="1"/>
          <w:numId w:val="45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Los procedimientos almacenados siguen el formato </w:t>
      </w: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SP-[Acción]-[Entidad]</w:t>
      </w: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(</w:t>
      </w:r>
      <w:proofErr w:type="spellStart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ej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: </w:t>
      </w: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SP-Login</w:t>
      </w: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, </w:t>
      </w: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SP-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CrearExpediente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).</w:t>
      </w:r>
    </w:p>
    <w:p w:rsidR="00834B69" w:rsidRPr="00834B69" w:rsidRDefault="00834B69" w:rsidP="00834B69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pict>
          <v:rect id="_x0000_i1046" style="width:0;height:1.5pt" o:hralign="center" o:hrstd="t" o:hr="t" fillcolor="#a0a0a0" stroked="f"/>
        </w:pict>
      </w:r>
    </w:p>
    <w:p w:rsidR="00834B69" w:rsidRPr="00834B69" w:rsidRDefault="00834B69" w:rsidP="00834B69">
      <w:pPr>
        <w:widowControl/>
        <w:autoSpaceDE/>
        <w:autoSpaceDN/>
        <w:adjustRightInd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 xml:space="preserve">7.2 Uso de </w:t>
      </w:r>
      <w:proofErr w:type="spellStart"/>
      <w:r w:rsidRPr="00834B69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Schemas</w:t>
      </w:r>
      <w:proofErr w:type="spellEnd"/>
    </w:p>
    <w:p w:rsidR="00834B69" w:rsidRPr="00834B69" w:rsidRDefault="00834B69" w:rsidP="00834B69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Se implementaron </w:t>
      </w:r>
      <w:proofErr w:type="spellStart"/>
      <w:r w:rsidRPr="00834B69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schemas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para agrupar tablas según su función y mejorar la organización y seguridad de la base de datos:</w:t>
      </w:r>
    </w:p>
    <w:p w:rsidR="00834B69" w:rsidRPr="00834B69" w:rsidRDefault="00834B69" w:rsidP="00834B69">
      <w:pPr>
        <w:widowControl/>
        <w:numPr>
          <w:ilvl w:val="0"/>
          <w:numId w:val="46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proofErr w:type="spellStart"/>
      <w:r w:rsidRPr="00834B69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Schema</w:t>
      </w:r>
      <w:proofErr w:type="spellEnd"/>
      <w:r w:rsidRPr="00834B69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 xml:space="preserve"> </w:t>
      </w:r>
      <w:r w:rsidRPr="00834B69">
        <w:rPr>
          <w:rFonts w:ascii="Courier New" w:eastAsia="Times New Roman" w:hAnsi="Courier New" w:cs="Courier New"/>
          <w:b/>
          <w:bCs/>
          <w:sz w:val="20"/>
          <w:szCs w:val="20"/>
          <w:lang w:val="es-GT" w:eastAsia="es-GT"/>
        </w:rPr>
        <w:t>DICRI</w:t>
      </w:r>
      <w:r w:rsidRPr="00834B69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:</w:t>
      </w: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Contiene las tablas principales del sistema, como usuarios, expedientes, revisiones e indicios.</w:t>
      </w:r>
    </w:p>
    <w:p w:rsidR="00834B69" w:rsidRPr="00834B69" w:rsidRDefault="00834B69" w:rsidP="00834B69">
      <w:pPr>
        <w:widowControl/>
        <w:numPr>
          <w:ilvl w:val="0"/>
          <w:numId w:val="46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proofErr w:type="spellStart"/>
      <w:r w:rsidRPr="00834B69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Schema</w:t>
      </w:r>
      <w:proofErr w:type="spellEnd"/>
      <w:r w:rsidRPr="00834B69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 xml:space="preserve"> </w:t>
      </w:r>
      <w:proofErr w:type="spellStart"/>
      <w:r w:rsidRPr="00834B69">
        <w:rPr>
          <w:rFonts w:ascii="Courier New" w:eastAsia="Times New Roman" w:hAnsi="Courier New" w:cs="Courier New"/>
          <w:b/>
          <w:bCs/>
          <w:sz w:val="20"/>
          <w:szCs w:val="20"/>
          <w:lang w:val="es-GT" w:eastAsia="es-GT"/>
        </w:rPr>
        <w:t>Catalogos</w:t>
      </w:r>
      <w:proofErr w:type="spellEnd"/>
      <w:r w:rsidRPr="00834B69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:</w:t>
      </w: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Contiene tablas de catálogo, como tipos de usuario y estados de expedientes.</w:t>
      </w:r>
    </w:p>
    <w:p w:rsidR="00834B69" w:rsidRPr="00834B69" w:rsidRDefault="00834B69" w:rsidP="00834B69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Ejemplo de creación de </w:t>
      </w:r>
      <w:proofErr w:type="spellStart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schemas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: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CREATE SCHEMA DICRI;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GO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CREATE SCHEMA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Catalogos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;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GO</w:t>
      </w:r>
    </w:p>
    <w:p w:rsidR="00834B69" w:rsidRPr="00834B69" w:rsidRDefault="00834B69" w:rsidP="00834B69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pict>
          <v:rect id="_x0000_i1047" style="width:0;height:1.5pt" o:hralign="center" o:hrstd="t" o:hr="t" fillcolor="#a0a0a0" stroked="f"/>
        </w:pict>
      </w:r>
    </w:p>
    <w:p w:rsidR="00834B69" w:rsidRPr="00834B69" w:rsidRDefault="00834B69" w:rsidP="00834B69">
      <w:pPr>
        <w:widowControl/>
        <w:autoSpaceDE/>
        <w:autoSpaceDN/>
        <w:adjustRightInd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7.3 Restricciones de Unicidad (UNIQUE)</w:t>
      </w:r>
    </w:p>
    <w:p w:rsidR="00834B69" w:rsidRPr="00834B69" w:rsidRDefault="00834B69" w:rsidP="00834B69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Se aplicaron restricciones </w:t>
      </w: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UNIQUE</w:t>
      </w: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en columnas que deben ser únicas dentro de la base de datos, como el rol de usuario y el correo electrónico: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CREATE TABLE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Catalogos.TC_TipoUsuario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(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TipoUsuario_Id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INT </w:t>
      </w:r>
      <w:proofErr w:type="gram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IDENTITY(</w:t>
      </w:r>
      <w:proofErr w:type="gram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1,1) NOT NULL,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TipoUsuario_Rol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</w:t>
      </w:r>
      <w:proofErr w:type="gram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VARCHAR(</w:t>
      </w:r>
      <w:proofErr w:type="gram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50) NOT NULL,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TipoUsuario_Estatus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BIT NOT NULL DEFAULT 1,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Usuario_Creacion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DATETIME NOT NULL DEFAULT </w:t>
      </w:r>
      <w:proofErr w:type="gram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GETDATE(</w:t>
      </w:r>
      <w:proofErr w:type="gram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),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Usuario_Modificacion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DATETIME NULL,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CONSTRAINT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PK_TipoUsuario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PRIMARY KEY (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TipoUsuario_Id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),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CONSTRAINT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Uq_TipoUsuario_Rol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UNIQUE (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TipoUsuario_Rol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)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);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GO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CREATE TABLE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DICRI.TS_Usuario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(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Usuario_Id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INT </w:t>
      </w:r>
      <w:proofErr w:type="gram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IDENTITY(</w:t>
      </w:r>
      <w:proofErr w:type="gram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1,1) NOT NULL,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TipoUsuarioId_Usuario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INT NOT NULL,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Usuario_Nombre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</w:t>
      </w:r>
      <w:proofErr w:type="gram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VARCHAR(</w:t>
      </w:r>
      <w:proofErr w:type="gram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100) NOT NULL,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Usuario_Email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</w:t>
      </w:r>
      <w:proofErr w:type="gram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VARCHAR(</w:t>
      </w:r>
      <w:proofErr w:type="gram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100) NOT NULL,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Usuario_PasswordHash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</w:t>
      </w:r>
      <w:proofErr w:type="gram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VARCHAR(</w:t>
      </w:r>
      <w:proofErr w:type="gram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255) NOT NULL,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Usuario_Creacion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DATETIME NOT NULL DEFAULT </w:t>
      </w:r>
      <w:proofErr w:type="gram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GETDATE(</w:t>
      </w:r>
      <w:proofErr w:type="gram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),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Usuario_Modificacion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DATETIME NULL,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CONSTRAINT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PK_Usuario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PRIMARY KEY (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Usuario_Id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),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CONSTRAINT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Uq_Usuario_Email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UNIQUE (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Usuario_Email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),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CONSTRAINT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FK_Usuario_TipoUsuario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FOREIGN KEY (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TipoUsuarioId_Usuario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) REFERENCES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Catalogos.TC_TipoUsuario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(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TipoUsuario_Id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)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);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GO</w:t>
      </w:r>
    </w:p>
    <w:p w:rsidR="00834B69" w:rsidRPr="00834B69" w:rsidRDefault="00834B69" w:rsidP="00834B69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pict>
          <v:rect id="_x0000_i1048" style="width:0;height:1.5pt" o:hralign="center" o:hrstd="t" o:hr="t" fillcolor="#a0a0a0" stroked="f"/>
        </w:pict>
      </w:r>
    </w:p>
    <w:p w:rsidR="00834B69" w:rsidRPr="00834B69" w:rsidRDefault="00834B69" w:rsidP="00834B69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Nota:</w:t>
      </w: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Las restricciones </w:t>
      </w: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UNIQUE</w:t>
      </w: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aseguran que no existan valores duplicados en columnas críticas, como el correo electrónico de un usuario o el nombre de un rol.</w:t>
      </w:r>
    </w:p>
    <w:p w:rsidR="00834B69" w:rsidRPr="00834B69" w:rsidRDefault="00834B69" w:rsidP="00834B69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pict>
          <v:rect id="_x0000_i1049" style="width:0;height:1.5pt" o:hralign="center" o:hrstd="t" o:hr="t" fillcolor="#a0a0a0" stroked="f"/>
        </w:pict>
      </w:r>
    </w:p>
    <w:p w:rsidR="00834B69" w:rsidRPr="00834B69" w:rsidRDefault="00834B69" w:rsidP="00834B69">
      <w:pPr>
        <w:widowControl/>
        <w:autoSpaceDE/>
        <w:autoSpaceDN/>
        <w:adjustRightInd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7.4 Relaciones y Claves Foráneas</w:t>
      </w:r>
    </w:p>
    <w:p w:rsidR="00834B69" w:rsidRPr="00834B69" w:rsidRDefault="00834B69" w:rsidP="00834B69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Las tablas están relacionadas mediante </w:t>
      </w:r>
      <w:r w:rsidRPr="00834B69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claves foráneas (FOREIGN KEY)</w:t>
      </w: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para mantener la integridad referencial. Por ejemplo:</w:t>
      </w:r>
    </w:p>
    <w:p w:rsidR="00834B69" w:rsidRPr="00834B69" w:rsidRDefault="00834B69" w:rsidP="00834B69">
      <w:pPr>
        <w:widowControl/>
        <w:numPr>
          <w:ilvl w:val="0"/>
          <w:numId w:val="47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La tabla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TS_Usuario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está relacionada con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TC_TipoUsuario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mediante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TipoUsuarioId_Usuario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.</w:t>
      </w:r>
    </w:p>
    <w:p w:rsidR="00834B69" w:rsidRPr="00834B69" w:rsidRDefault="00834B69" w:rsidP="00834B69">
      <w:pPr>
        <w:widowControl/>
        <w:numPr>
          <w:ilvl w:val="0"/>
          <w:numId w:val="47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La tabla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TT_Expediente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está relacionada con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TS_Usuario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mediante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TecnicoId_Expediente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.</w:t>
      </w:r>
    </w:p>
    <w:p w:rsidR="00834B69" w:rsidRPr="00834B69" w:rsidRDefault="00834B69" w:rsidP="00834B69">
      <w:pPr>
        <w:widowControl/>
        <w:numPr>
          <w:ilvl w:val="0"/>
          <w:numId w:val="47"/>
        </w:numPr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La tabla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TT_Indicios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está relacionada con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TT_Expediente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mediante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ExpedienteId_Indicios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.</w:t>
      </w:r>
    </w:p>
    <w:p w:rsidR="00834B69" w:rsidRPr="00834B69" w:rsidRDefault="00834B69" w:rsidP="00834B69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Ejemplo de clave foránea: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CREATE TABLE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DICRI.TT_Expediente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(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Expediente_Id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INT </w:t>
      </w:r>
      <w:proofErr w:type="gram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IDENTITY(</w:t>
      </w:r>
      <w:proofErr w:type="gram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1,1) NOT NULL,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EstadoExpedienteId_Expediente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INT NOT NULL,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TecnicoId_Expediente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INT NOT NULL,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Expediente_FechaRegistro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DATETIME NOT NULL DEFAULT </w:t>
      </w:r>
      <w:proofErr w:type="gram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GETDATE(</w:t>
      </w:r>
      <w:proofErr w:type="gram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),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Expediente_DatosGenerales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TEXT,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Expediente_UltimaRevision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DATETIME NULL,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Usuario_Creacion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DATETIME NOT NULL DEFAULT </w:t>
      </w:r>
      <w:proofErr w:type="gram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GETDATE(</w:t>
      </w:r>
      <w:proofErr w:type="gram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),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Usuario_Modificacion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DATETIME NULL,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CONSTRAINT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PK_Expediente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PRIMARY KEY (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Expediente_Id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),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CONSTRAINT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FK_Expediente_EstadoExpediente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FOREIGN KEY (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EstadoExpedienteId_Expediente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) REFERENCES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Catalogos.TC_EstadoExpediente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(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EstadoExpediente_Id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),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CONSTRAINT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FK_Expediente_Usuario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FOREIGN KEY (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TecnicoId_Expediente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) REFERENCES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DICRI.TS_Usuario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(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Usuario_Id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)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);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GO</w:t>
      </w:r>
    </w:p>
    <w:p w:rsidR="00834B69" w:rsidRPr="00834B69" w:rsidRDefault="00834B69" w:rsidP="00834B69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pict>
          <v:rect id="_x0000_i1050" style="width:0;height:1.5pt" o:hralign="center" o:hrstd="t" o:hr="t" fillcolor="#a0a0a0" stroked="f"/>
        </w:pict>
      </w:r>
    </w:p>
    <w:p w:rsidR="00834B69" w:rsidRPr="00834B69" w:rsidRDefault="00834B69" w:rsidP="00834B69">
      <w:pPr>
        <w:widowControl/>
        <w:autoSpaceDE/>
        <w:autoSpaceDN/>
        <w:adjustRightInd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lastRenderedPageBreak/>
        <w:t>7.5 Permisos de Usuario</w:t>
      </w:r>
    </w:p>
    <w:p w:rsidR="00834B69" w:rsidRPr="00834B69" w:rsidRDefault="00834B69" w:rsidP="00834B69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Se otorgaron permisos específicos al usuario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sa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para garantizar que pueda ejecutar todos los procedimientos almacenados en la base de datos: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sql</w:t>
      </w:r>
      <w:proofErr w:type="spellEnd"/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Copiar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-- Otorgar permisos de ejecución para todos los procedimientos almacenados en la base de datos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GRANT EXECUTE TO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rol_sa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;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GO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-- Otorgar permisos de ejecución para todos los procedimientos almacenados en el esquema DICRI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DECLARE @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sql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NVARCHAR(MAX) = N'';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SELECT @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sql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= @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sql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+ N'GRANT EXECUTE ON [' + ROUTINE_SCHEMA + '</w:t>
      </w:r>
      <w:proofErr w:type="gram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].[</w:t>
      </w:r>
      <w:proofErr w:type="gram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' + ROUTINE_NAME +'] TO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sa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;' + CHAR(13)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FROM INFORMATION_SCHEMA.ROUTINES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WHERE ROUTINE_TYPE = 'PROCEDURE';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GO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EXEC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sp_executesql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@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sql</w:t>
      </w:r>
      <w:proofErr w:type="spellEnd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;</w:t>
      </w:r>
    </w:p>
    <w:p w:rsidR="00834B69" w:rsidRPr="00834B69" w:rsidRDefault="00834B69" w:rsidP="00834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GO</w:t>
      </w:r>
    </w:p>
    <w:p w:rsidR="00834B69" w:rsidRPr="00834B69" w:rsidRDefault="00834B69" w:rsidP="00834B69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pict>
          <v:rect id="_x0000_i1051" style="width:0;height:1.5pt" o:hralign="center" o:hrstd="t" o:hr="t" fillcolor="#a0a0a0" stroked="f"/>
        </w:pict>
      </w:r>
    </w:p>
    <w:p w:rsidR="00834B69" w:rsidRPr="00834B69" w:rsidRDefault="00834B69" w:rsidP="00834B69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Nota:</w:t>
      </w: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Esto asegura que el usuario </w:t>
      </w:r>
      <w:proofErr w:type="spellStart"/>
      <w:r w:rsidRPr="00834B69">
        <w:rPr>
          <w:rFonts w:ascii="Courier New" w:eastAsia="Times New Roman" w:hAnsi="Courier New" w:cs="Courier New"/>
          <w:sz w:val="20"/>
          <w:szCs w:val="20"/>
          <w:lang w:val="es-GT" w:eastAsia="es-GT"/>
        </w:rPr>
        <w:t>sa</w:t>
      </w:r>
      <w:proofErr w:type="spellEnd"/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tenga los permisos necesarios para interactuar con los procedimientos almacenados del sistema.</w:t>
      </w:r>
    </w:p>
    <w:p w:rsidR="00834B69" w:rsidRDefault="00834B69" w:rsidP="00B42AC3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</w:p>
    <w:p w:rsidR="00834B69" w:rsidRPr="00834B69" w:rsidRDefault="00834B69" w:rsidP="00834B69">
      <w:pPr>
        <w:widowControl/>
        <w:autoSpaceDE/>
        <w:autoSpaceDN/>
        <w:adjustRightInd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</w:pPr>
      <w:r w:rsidRPr="00834B69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7.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6</w:t>
      </w:r>
      <w:r w:rsidRPr="00834B69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Diagrama entidad relación de la BDD.</w:t>
      </w:r>
    </w:p>
    <w:p w:rsidR="00834B69" w:rsidRPr="00834B69" w:rsidRDefault="00834B69" w:rsidP="00834B69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continuación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esta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el diagrama</w:t>
      </w:r>
      <w:r w:rsidRPr="00834B69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:</w:t>
      </w:r>
    </w:p>
    <w:p w:rsidR="00834B69" w:rsidRDefault="00834B69" w:rsidP="00B42AC3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s-GT" w:eastAsia="es-GT"/>
        </w:rPr>
        <w:lastRenderedPageBreak/>
        <w:drawing>
          <wp:inline distT="0" distB="0" distL="0" distR="0">
            <wp:extent cx="6326505" cy="58489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505" cy="584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B69" w:rsidRDefault="00834B69" w:rsidP="00B42AC3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</w:p>
    <w:p w:rsidR="00742660" w:rsidRDefault="00742660" w:rsidP="00B42AC3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</w:p>
    <w:p w:rsidR="00742660" w:rsidRDefault="00742660" w:rsidP="00B42AC3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</w:p>
    <w:p w:rsidR="00B42AC3" w:rsidRPr="00B42AC3" w:rsidRDefault="00B42AC3" w:rsidP="00B42AC3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B42AC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.</w:t>
      </w:r>
    </w:p>
    <w:p w:rsidR="00B42AC3" w:rsidRPr="00B42AC3" w:rsidRDefault="00B42AC3" w:rsidP="00B42AC3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B42AC3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Pruebas</w:t>
      </w:r>
      <w:r w:rsidR="00834B69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 xml:space="preserve"> Unitarias de </w:t>
      </w:r>
      <w:proofErr w:type="spellStart"/>
      <w:r w:rsidR="00834B69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Backend</w:t>
      </w:r>
      <w:proofErr w:type="spellEnd"/>
    </w:p>
    <w:p w:rsidR="00B42AC3" w:rsidRDefault="00B42AC3" w:rsidP="00B42AC3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B42AC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Cómo ejecutar pruebas unitarias, de integración y </w:t>
      </w:r>
      <w:proofErr w:type="spellStart"/>
      <w:r w:rsidRPr="00B42AC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end-to-end</w:t>
      </w:r>
      <w:proofErr w:type="spellEnd"/>
      <w:r w:rsidRPr="00B42AC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.</w:t>
      </w:r>
    </w:p>
    <w:p w:rsidR="00834B69" w:rsidRDefault="00834B69" w:rsidP="00B42AC3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</w:p>
    <w:p w:rsidR="00834B69" w:rsidRDefault="00834B69" w:rsidP="00B42AC3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</w:p>
    <w:p w:rsidR="003A3393" w:rsidRPr="003A3393" w:rsidRDefault="003A3393" w:rsidP="003A3393">
      <w:pPr>
        <w:widowControl/>
        <w:autoSpaceDE/>
        <w:autoSpaceDN/>
        <w:adjustRightInd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GT" w:eastAsia="es-GT"/>
        </w:rPr>
      </w:pPr>
      <w:r w:rsidRPr="003A3393">
        <w:rPr>
          <w:rFonts w:ascii="Times New Roman" w:eastAsia="Times New Roman" w:hAnsi="Times New Roman" w:cs="Times New Roman"/>
          <w:b/>
          <w:bCs/>
          <w:sz w:val="27"/>
          <w:szCs w:val="27"/>
          <w:lang w:val="es-GT" w:eastAsia="es-GT"/>
        </w:rPr>
        <w:t>. Instalar Dependencias Necesarias</w:t>
      </w:r>
    </w:p>
    <w:p w:rsidR="003A3393" w:rsidRPr="003A3393" w:rsidRDefault="003A3393" w:rsidP="003A3393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3A339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Asegúrate de tener instaladas las siguientes dependencias en tu proyecto: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bookmarkStart w:id="0" w:name="_GoBack"/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npm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install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--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save-dev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jest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supertest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@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types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/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jest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@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types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/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supertest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ts-jest</w:t>
      </w:r>
      <w:proofErr w:type="spellEnd"/>
    </w:p>
    <w:bookmarkEnd w:id="0"/>
    <w:p w:rsidR="003A3393" w:rsidRPr="003A3393" w:rsidRDefault="003A3393" w:rsidP="003A3393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3A339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lastRenderedPageBreak/>
        <w:t xml:space="preserve">Si usas </w:t>
      </w:r>
      <w:proofErr w:type="spellStart"/>
      <w:r w:rsidRPr="003A339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TypeScript</w:t>
      </w:r>
      <w:proofErr w:type="spellEnd"/>
      <w:r w:rsidRPr="003A339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, 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ts-jest</w:t>
      </w:r>
      <w:proofErr w:type="spellEnd"/>
      <w:r w:rsidRPr="003A339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es necesario para que </w:t>
      </w:r>
      <w:proofErr w:type="spellStart"/>
      <w:r w:rsidRPr="003A339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Jest</w:t>
      </w:r>
      <w:proofErr w:type="spellEnd"/>
      <w:r w:rsidRPr="003A339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pueda ejecutar pruebas en </w:t>
      </w:r>
      <w:proofErr w:type="spellStart"/>
      <w:r w:rsidRPr="003A339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TypeScript</w:t>
      </w:r>
      <w:proofErr w:type="spellEnd"/>
      <w:r w:rsidRPr="003A339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.</w:t>
      </w:r>
    </w:p>
    <w:p w:rsidR="003A3393" w:rsidRPr="003A3393" w:rsidRDefault="003A3393" w:rsidP="003A3393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3A339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pict>
          <v:rect id="_x0000_i1085" style="width:0;height:1.5pt" o:hralign="center" o:hrstd="t" o:hr="t" fillcolor="#a0a0a0" stroked="f"/>
        </w:pict>
      </w:r>
    </w:p>
    <w:p w:rsidR="003A3393" w:rsidRPr="003A3393" w:rsidRDefault="003A3393" w:rsidP="003A3393">
      <w:pPr>
        <w:widowControl/>
        <w:autoSpaceDE/>
        <w:autoSpaceDN/>
        <w:adjustRightInd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GT" w:eastAsia="es-GT"/>
        </w:rPr>
      </w:pPr>
      <w:r w:rsidRPr="003A3393">
        <w:rPr>
          <w:rFonts w:ascii="Times New Roman" w:eastAsia="Times New Roman" w:hAnsi="Times New Roman" w:cs="Times New Roman"/>
          <w:b/>
          <w:bCs/>
          <w:sz w:val="27"/>
          <w:szCs w:val="27"/>
          <w:lang w:val="es-GT" w:eastAsia="es-GT"/>
        </w:rPr>
        <w:t xml:space="preserve">2. Configurar </w:t>
      </w:r>
      <w:proofErr w:type="spellStart"/>
      <w:r w:rsidRPr="003A3393">
        <w:rPr>
          <w:rFonts w:ascii="Times New Roman" w:eastAsia="Times New Roman" w:hAnsi="Times New Roman" w:cs="Times New Roman"/>
          <w:b/>
          <w:bCs/>
          <w:sz w:val="27"/>
          <w:szCs w:val="27"/>
          <w:lang w:val="es-GT" w:eastAsia="es-GT"/>
        </w:rPr>
        <w:t>Jest</w:t>
      </w:r>
      <w:proofErr w:type="spellEnd"/>
    </w:p>
    <w:p w:rsidR="003A3393" w:rsidRPr="003A3393" w:rsidRDefault="003A3393" w:rsidP="003A3393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3A339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Crea un archivo </w:t>
      </w: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jest.config.js</w:t>
      </w:r>
      <w:r w:rsidRPr="003A339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en la raíz de tu proyecto: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javascript</w:t>
      </w:r>
      <w:proofErr w:type="spellEnd"/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Copiar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proofErr w:type="spellStart"/>
      <w:proofErr w:type="gram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module.exports</w:t>
      </w:r>
      <w:proofErr w:type="spellEnd"/>
      <w:proofErr w:type="gram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= {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preset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: '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ts-jest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',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testEnvironment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: '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node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',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testMatch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: ['**/*.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test.ts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'],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};</w:t>
      </w:r>
    </w:p>
    <w:p w:rsidR="003A3393" w:rsidRPr="003A3393" w:rsidRDefault="003A3393" w:rsidP="003A3393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3A339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pict>
          <v:rect id="_x0000_i1086" style="width:0;height:1.5pt" o:hralign="center" o:hrstd="t" o:hr="t" fillcolor="#a0a0a0" stroked="f"/>
        </w:pict>
      </w:r>
    </w:p>
    <w:p w:rsidR="003A3393" w:rsidRPr="003A3393" w:rsidRDefault="003A3393" w:rsidP="003A3393">
      <w:pPr>
        <w:widowControl/>
        <w:autoSpaceDE/>
        <w:autoSpaceDN/>
        <w:adjustRightInd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GT" w:eastAsia="es-GT"/>
        </w:rPr>
      </w:pPr>
      <w:r w:rsidRPr="003A3393">
        <w:rPr>
          <w:rFonts w:ascii="Times New Roman" w:eastAsia="Times New Roman" w:hAnsi="Times New Roman" w:cs="Times New Roman"/>
          <w:b/>
          <w:bCs/>
          <w:sz w:val="27"/>
          <w:szCs w:val="27"/>
          <w:lang w:val="es-GT" w:eastAsia="es-GT"/>
        </w:rPr>
        <w:t>3. Escribir Pruebas Unitarias Básicas</w:t>
      </w:r>
    </w:p>
    <w:p w:rsidR="003A3393" w:rsidRPr="003A3393" w:rsidRDefault="003A3393" w:rsidP="003A3393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3A339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Supongamos que quieres probar las rutas definidas en </w:t>
      </w: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authRoutes.js</w:t>
      </w:r>
      <w:r w:rsidRPr="003A339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o </w:t>
      </w: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server.js</w:t>
      </w:r>
      <w:r w:rsidRPr="003A339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. Aquí te muestro un ejemplo de cómo probar una ruta de login:</w:t>
      </w:r>
    </w:p>
    <w:p w:rsidR="003A3393" w:rsidRPr="003A3393" w:rsidRDefault="003A3393" w:rsidP="003A3393">
      <w:pPr>
        <w:widowControl/>
        <w:autoSpaceDE/>
        <w:autoSpaceDN/>
        <w:adjustRightInd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</w:pPr>
      <w:r w:rsidRPr="003A3393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Ejemplo: Probar Ruta de Login</w:t>
      </w:r>
    </w:p>
    <w:p w:rsidR="003A3393" w:rsidRPr="003A3393" w:rsidRDefault="003A3393" w:rsidP="003A3393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3A339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Crea un archivo llamado 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authRoutes.test.ts</w:t>
      </w:r>
      <w:proofErr w:type="spellEnd"/>
      <w:r w:rsidRPr="003A339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en una carpeta </w:t>
      </w: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__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tests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__</w:t>
      </w:r>
      <w:r w:rsidRPr="003A339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en la raíz de tu proyecto: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typescript</w:t>
      </w:r>
      <w:proofErr w:type="spellEnd"/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Copiar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import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request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from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'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supertest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';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import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app 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from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</w:t>
      </w:r>
      <w:proofErr w:type="gram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'..</w:t>
      </w:r>
      <w:proofErr w:type="gram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/server'; // Asegúrate de exportar `app` en server.js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proofErr w:type="gram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describe(</w:t>
      </w:r>
      <w:proofErr w:type="gram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'Pruebas para la ruta de login', () =&gt; {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</w:t>
      </w:r>
      <w:proofErr w:type="spellStart"/>
      <w:proofErr w:type="gram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it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(</w:t>
      </w:r>
      <w:proofErr w:type="gram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'Debería responder con un token si las credenciales son correctas', 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async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() =&gt; {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const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response = 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await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request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(app)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  </w:t>
      </w:r>
      <w:proofErr w:type="gram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.post</w:t>
      </w:r>
      <w:proofErr w:type="gram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('/api/login')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  </w:t>
      </w:r>
      <w:proofErr w:type="gram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.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send</w:t>
      </w:r>
      <w:proofErr w:type="spellEnd"/>
      <w:proofErr w:type="gram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({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    email: 'rlopez@dicri.gob.gt',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    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password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: 'hash_tec_001',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  })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  </w:t>
      </w:r>
      <w:proofErr w:type="gram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.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expect</w:t>
      </w:r>
      <w:proofErr w:type="spellEnd"/>
      <w:proofErr w:type="gram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(200);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expect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(</w:t>
      </w:r>
      <w:proofErr w:type="spellStart"/>
      <w:proofErr w:type="gram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response.body</w:t>
      </w:r>
      <w:proofErr w:type="spellEnd"/>
      <w:proofErr w:type="gram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).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toHaveProperty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('token');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});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</w:t>
      </w:r>
      <w:proofErr w:type="spellStart"/>
      <w:proofErr w:type="gram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it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(</w:t>
      </w:r>
      <w:proofErr w:type="gram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'Debería responder con un error si las credenciales son incorrectas', 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async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() =&gt; {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const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response = 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await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request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(app)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  </w:t>
      </w:r>
      <w:proofErr w:type="gram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.post</w:t>
      </w:r>
      <w:proofErr w:type="gram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('/api/login')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lastRenderedPageBreak/>
        <w:t xml:space="preserve">      </w:t>
      </w:r>
      <w:proofErr w:type="gram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.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send</w:t>
      </w:r>
      <w:proofErr w:type="spellEnd"/>
      <w:proofErr w:type="gram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({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    email: 'incorrecto@example.com',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    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password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: '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contraseña_incorrecta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',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  })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  </w:t>
      </w:r>
      <w:proofErr w:type="gram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.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expect</w:t>
      </w:r>
      <w:proofErr w:type="spellEnd"/>
      <w:proofErr w:type="gram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(401);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  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expect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(</w:t>
      </w:r>
      <w:proofErr w:type="spellStart"/>
      <w:proofErr w:type="gram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response.body</w:t>
      </w:r>
      <w:proofErr w:type="spellEnd"/>
      <w:proofErr w:type="gram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).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toHaveProperty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('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message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');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});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});</w:t>
      </w:r>
    </w:p>
    <w:p w:rsidR="003A3393" w:rsidRPr="003A3393" w:rsidRDefault="003A3393" w:rsidP="003A3393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3A339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pict>
          <v:rect id="_x0000_i1087" style="width:0;height:1.5pt" o:hralign="center" o:hrstd="t" o:hr="t" fillcolor="#a0a0a0" stroked="f"/>
        </w:pict>
      </w:r>
    </w:p>
    <w:p w:rsidR="003A3393" w:rsidRPr="003A3393" w:rsidRDefault="003A3393" w:rsidP="003A3393">
      <w:pPr>
        <w:widowControl/>
        <w:autoSpaceDE/>
        <w:autoSpaceDN/>
        <w:adjustRightInd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GT" w:eastAsia="es-GT"/>
        </w:rPr>
      </w:pPr>
      <w:r w:rsidRPr="003A3393">
        <w:rPr>
          <w:rFonts w:ascii="Times New Roman" w:eastAsia="Times New Roman" w:hAnsi="Times New Roman" w:cs="Times New Roman"/>
          <w:b/>
          <w:bCs/>
          <w:sz w:val="27"/>
          <w:szCs w:val="27"/>
          <w:lang w:val="es-GT" w:eastAsia="es-GT"/>
        </w:rPr>
        <w:t xml:space="preserve">4. Asegurarte de Exportar </w:t>
      </w:r>
      <w:r w:rsidRPr="003A3393">
        <w:rPr>
          <w:rFonts w:ascii="Courier New" w:eastAsia="Times New Roman" w:hAnsi="Courier New" w:cs="Courier New"/>
          <w:b/>
          <w:bCs/>
          <w:sz w:val="20"/>
          <w:szCs w:val="20"/>
          <w:lang w:val="es-GT" w:eastAsia="es-GT"/>
        </w:rPr>
        <w:t>app</w:t>
      </w:r>
      <w:r w:rsidRPr="003A3393">
        <w:rPr>
          <w:rFonts w:ascii="Times New Roman" w:eastAsia="Times New Roman" w:hAnsi="Times New Roman" w:cs="Times New Roman"/>
          <w:b/>
          <w:bCs/>
          <w:sz w:val="27"/>
          <w:szCs w:val="27"/>
          <w:lang w:val="es-GT" w:eastAsia="es-GT"/>
        </w:rPr>
        <w:t xml:space="preserve"> en </w:t>
      </w:r>
      <w:r w:rsidRPr="003A3393">
        <w:rPr>
          <w:rFonts w:ascii="Courier New" w:eastAsia="Times New Roman" w:hAnsi="Courier New" w:cs="Courier New"/>
          <w:b/>
          <w:bCs/>
          <w:sz w:val="20"/>
          <w:szCs w:val="20"/>
          <w:lang w:val="es-GT" w:eastAsia="es-GT"/>
        </w:rPr>
        <w:t>server.js</w:t>
      </w:r>
    </w:p>
    <w:p w:rsidR="003A3393" w:rsidRPr="003A3393" w:rsidRDefault="003A3393" w:rsidP="003A3393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3A339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En tu archivo </w:t>
      </w: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server.js</w:t>
      </w:r>
      <w:r w:rsidRPr="003A339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, asegúrate de exportar la instancia de </w:t>
      </w: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app</w:t>
      </w:r>
      <w:r w:rsidRPr="003A339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para que pueda ser importada en las pruebas: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javascript</w:t>
      </w:r>
      <w:proofErr w:type="spellEnd"/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Copiar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// Al final de server.js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proofErr w:type="spellStart"/>
      <w:proofErr w:type="gram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module.exports</w:t>
      </w:r>
      <w:proofErr w:type="spellEnd"/>
      <w:proofErr w:type="gram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= app;</w:t>
      </w:r>
    </w:p>
    <w:p w:rsidR="003A3393" w:rsidRPr="003A3393" w:rsidRDefault="003A3393" w:rsidP="003A3393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3A339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pict>
          <v:rect id="_x0000_i1088" style="width:0;height:1.5pt" o:hralign="center" o:hrstd="t" o:hr="t" fillcolor="#a0a0a0" stroked="f"/>
        </w:pict>
      </w:r>
    </w:p>
    <w:p w:rsidR="003A3393" w:rsidRPr="003A3393" w:rsidRDefault="003A3393" w:rsidP="003A3393">
      <w:pPr>
        <w:widowControl/>
        <w:autoSpaceDE/>
        <w:autoSpaceDN/>
        <w:adjustRightInd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GT" w:eastAsia="es-GT"/>
        </w:rPr>
      </w:pPr>
      <w:r w:rsidRPr="003A3393">
        <w:rPr>
          <w:rFonts w:ascii="Times New Roman" w:eastAsia="Times New Roman" w:hAnsi="Times New Roman" w:cs="Times New Roman"/>
          <w:b/>
          <w:bCs/>
          <w:sz w:val="27"/>
          <w:szCs w:val="27"/>
          <w:lang w:val="es-GT" w:eastAsia="es-GT"/>
        </w:rPr>
        <w:t>5. Ejecutar las Pruebas</w:t>
      </w:r>
    </w:p>
    <w:p w:rsidR="003A3393" w:rsidRPr="003A3393" w:rsidRDefault="003A3393" w:rsidP="003A3393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3A339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Agrega un script en tu </w:t>
      </w:r>
      <w:proofErr w:type="spellStart"/>
      <w:proofErr w:type="gram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package.json</w:t>
      </w:r>
      <w:proofErr w:type="spellEnd"/>
      <w:proofErr w:type="gramEnd"/>
      <w:r w:rsidRPr="003A339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 xml:space="preserve"> para ejecutar las pruebas: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json</w:t>
      </w:r>
      <w:proofErr w:type="spellEnd"/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Copiar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"scripts": {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 "test": "</w:t>
      </w: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jest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"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}</w:t>
      </w:r>
    </w:p>
    <w:p w:rsidR="003A3393" w:rsidRPr="003A3393" w:rsidRDefault="003A3393" w:rsidP="003A3393">
      <w:pPr>
        <w:widowControl/>
        <w:autoSpaceDE/>
        <w:autoSpaceDN/>
        <w:adjustRightInd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3A339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Luego, ejecuta las pruebas con: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bash</w:t>
      </w:r>
      <w:proofErr w:type="spellEnd"/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Copiar</w:t>
      </w:r>
    </w:p>
    <w:p w:rsidR="003A3393" w:rsidRPr="003A3393" w:rsidRDefault="003A3393" w:rsidP="003A3393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left="0" w:firstLine="0"/>
        <w:rPr>
          <w:rFonts w:ascii="Courier New" w:eastAsia="Times New Roman" w:hAnsi="Courier New" w:cs="Courier New"/>
          <w:sz w:val="20"/>
          <w:szCs w:val="20"/>
          <w:lang w:val="es-GT" w:eastAsia="es-GT"/>
        </w:rPr>
      </w:pPr>
      <w:proofErr w:type="spellStart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>npm</w:t>
      </w:r>
      <w:proofErr w:type="spellEnd"/>
      <w:r w:rsidRPr="003A3393">
        <w:rPr>
          <w:rFonts w:ascii="Courier New" w:eastAsia="Times New Roman" w:hAnsi="Courier New" w:cs="Courier New"/>
          <w:sz w:val="20"/>
          <w:szCs w:val="20"/>
          <w:lang w:val="es-GT" w:eastAsia="es-GT"/>
        </w:rPr>
        <w:t xml:space="preserve"> test</w:t>
      </w:r>
    </w:p>
    <w:p w:rsidR="00834B69" w:rsidRDefault="00834B69" w:rsidP="00B42AC3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</w:p>
    <w:p w:rsidR="00834B69" w:rsidRPr="00B42AC3" w:rsidRDefault="00834B69" w:rsidP="00B42AC3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</w:p>
    <w:p w:rsidR="00B42AC3" w:rsidRPr="00B42AC3" w:rsidRDefault="00B42AC3" w:rsidP="00B42AC3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B42AC3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Despliegue en Producción</w:t>
      </w:r>
    </w:p>
    <w:p w:rsidR="00B42AC3" w:rsidRPr="00B42AC3" w:rsidRDefault="00B42AC3" w:rsidP="00B42AC3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B42AC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Pasos para desplegar en un servidor real, consideraciones de seguridad, escalabilidad.</w:t>
      </w:r>
    </w:p>
    <w:p w:rsidR="00B42AC3" w:rsidRPr="00B42AC3" w:rsidRDefault="00B42AC3" w:rsidP="00B42AC3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B42AC3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Solución de Problemas</w:t>
      </w:r>
    </w:p>
    <w:p w:rsidR="00B42AC3" w:rsidRPr="00B42AC3" w:rsidRDefault="00B42AC3" w:rsidP="00B42AC3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B42AC3"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  <w:t>Errores comunes, logs, depuración, contactos de soporte.</w:t>
      </w:r>
    </w:p>
    <w:p w:rsidR="00B42AC3" w:rsidRPr="00B42AC3" w:rsidRDefault="00B42AC3" w:rsidP="00B42AC3">
      <w:pPr>
        <w:widowControl/>
        <w:autoSpaceDE/>
        <w:autoSpaceDN/>
        <w:adjustRightInd/>
        <w:rPr>
          <w:rFonts w:ascii="Times New Roman" w:eastAsia="Times New Roman" w:hAnsi="Times New Roman" w:cs="Times New Roman"/>
          <w:sz w:val="24"/>
          <w:szCs w:val="24"/>
          <w:lang w:val="es-GT" w:eastAsia="es-GT"/>
        </w:rPr>
      </w:pPr>
      <w:r w:rsidRPr="00B42AC3">
        <w:rPr>
          <w:rFonts w:ascii="Times New Roman" w:eastAsia="Times New Roman" w:hAnsi="Times New Roman" w:cs="Times New Roman"/>
          <w:b/>
          <w:bCs/>
          <w:sz w:val="24"/>
          <w:szCs w:val="24"/>
          <w:lang w:val="es-GT" w:eastAsia="es-GT"/>
        </w:rPr>
        <w:t>Anexos</w:t>
      </w:r>
    </w:p>
    <w:p w:rsidR="00B42AC3" w:rsidRDefault="00B42AC3" w:rsidP="00481831"/>
    <w:p w:rsidR="00A301DF" w:rsidRDefault="00F62C44" w:rsidP="004834C0">
      <w:pPr>
        <w:rPr>
          <w:b/>
          <w:bCs/>
          <w:sz w:val="24"/>
          <w:lang w:val="es-GT"/>
        </w:rPr>
      </w:pPr>
      <w:r w:rsidRPr="009F2062">
        <w:rPr>
          <w:b/>
          <w:bCs/>
          <w:lang w:val="es-GT"/>
        </w:rPr>
        <w:t xml:space="preserve"> </w:t>
      </w:r>
    </w:p>
    <w:p w:rsidR="00A301DF" w:rsidRDefault="00A301DF" w:rsidP="002951B8">
      <w:pPr>
        <w:pStyle w:val="Prrafodelista"/>
        <w:numPr>
          <w:ilvl w:val="0"/>
          <w:numId w:val="0"/>
        </w:numPr>
        <w:ind w:left="720"/>
        <w:rPr>
          <w:b/>
          <w:bCs/>
          <w:sz w:val="24"/>
          <w:lang w:val="es-GT"/>
        </w:rPr>
      </w:pPr>
    </w:p>
    <w:sectPr w:rsidR="00A301DF" w:rsidSect="00665F95">
      <w:headerReference w:type="default" r:id="rId23"/>
      <w:type w:val="continuous"/>
      <w:pgSz w:w="11906" w:h="16838" w:code="9"/>
      <w:pgMar w:top="2302" w:right="794" w:bottom="1140" w:left="1140" w:header="720" w:footer="1871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0782" w:rsidRDefault="006C0782" w:rsidP="00590471">
      <w:r>
        <w:separator/>
      </w:r>
    </w:p>
  </w:endnote>
  <w:endnote w:type="continuationSeparator" w:id="0">
    <w:p w:rsidR="006C0782" w:rsidRDefault="006C0782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0782" w:rsidRDefault="006C0782" w:rsidP="00590471">
      <w:r>
        <w:separator/>
      </w:r>
    </w:p>
  </w:footnote>
  <w:footnote w:type="continuationSeparator" w:id="0">
    <w:p w:rsidR="006C0782" w:rsidRDefault="006C0782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2062" w:rsidRPr="00665F95" w:rsidRDefault="009F2062" w:rsidP="00060042">
    <w:pPr>
      <w:pStyle w:val="Textoindependiente"/>
    </w:pPr>
    <w:r w:rsidRPr="00CA16E3">
      <w:rPr>
        <w:noProof/>
        <w:lang w:val="en-US" w:eastAsia="zh-C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4385452" wp14:editId="449DB4CE">
              <wp:simplePos x="0" y="0"/>
              <wp:positionH relativeFrom="column">
                <wp:posOffset>-1608455</wp:posOffset>
              </wp:positionH>
              <wp:positionV relativeFrom="paragraph">
                <wp:posOffset>-457200</wp:posOffset>
              </wp:positionV>
              <wp:extent cx="8666732" cy="10547991"/>
              <wp:effectExtent l="0" t="0" r="1270" b="5715"/>
              <wp:wrapNone/>
              <wp:docPr id="26" name="Grupo 2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6732" cy="10547991"/>
                        <a:chOff x="0" y="-228600"/>
                        <a:chExt cx="8666732" cy="10547991"/>
                      </a:xfrm>
                    </wpg:grpSpPr>
                    <wpg:grpSp>
                      <wpg:cNvPr id="14" name="Grupo 14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4" name="Forma libre: Forma 10"/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orma libre: Forma 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90946" y="436418"/>
                            <a:ext cx="3226435" cy="3183890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5" name="Rectángulo 4"/>
                      <wps:cNvSpPr/>
                      <wps:spPr>
                        <a:xfrm>
                          <a:off x="885503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upo 12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6" name="Forma libre: Forma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orma libre: Forma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orma libre: Forma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orma libre: Forma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orma libre: Forma 10"/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orma libre: Forma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484487" id="Grupo 26" o:spid="_x0000_s1026" style="position:absolute;margin-left:-126.65pt;margin-top:-36pt;width:682.4pt;height:830.55pt;z-index:251658240" coordorigin=",-2286" coordsize="86667,105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">
              <v:group id="Grupo 14" o:spid="_x0000_s1027" style="position:absolute;top:1981;width:40640;height:38195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orma libre: Forma 10" o:spid="_x0000_s1028" style="position:absolute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8" o:spid="_x0000_s1029" style="position:absolute;left:2909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3;1739045,3174741;1739948,3175129;1879500,3084200;1830747,3095808;1757618,3105094;1754136,3095808;1805210,3091165;1879500,3084200;2006314,3072049;2003338,3072890;2004864,3072593;1096555,3054600;1148209,3067949;1170264,3069110;1231785,3099291;1259644,3105094;1261386,3105676;1267770,3099291;1292145,3106256;1316522,3112059;1364552,3123229;1365275,3122507;1420992,3131793;1447689,3136436;1474388,3138758;1528944,3141079;1603234,3139918;1606458,3139918;1613681,3135855;1629932,3130632;1646473,3130342;1657791,3131792;1660837,3139918;1686810,3139918;1678685,3151526;1674042,3157330;1658951,3164295;1631092,3164295;1595109,3161973;1517336,3159652;1459297,3155009;1408223,3148044;1357149,3139918;1279377,3128310;1219017,3108577;1219715,3108070;1184194,3096970;1152852,3083040;1116869,3071432;1079724,3058663;1096555,3054600;1779847,3029714;1762113,3032420;1639460,3038614;1679845,3043572;1690292,3041251;1762261,3033126;1774104,3030823;1890047,3012895;1829809,3022088;1850480,3022678;1880225,3017165;2109939,3010210;1921006,3060524;2016616,3039220;898643,2986695;1032131,3043572;1079724,3058663;1115707,3071431;1151692,3083039;1183032,3096968;1176068,3102773;1157495,3099290;1091332,3074914;1058830,3062145;1026328,3048215;983379,3033126;946234,3016875;917215,3001784;898643,2986695;953200,2957676;1017042,2990178;1008917,2994821;934627,2958836;953200,2957676;717561,2878742;796494,2922852;812745,2941425;775600,2921691;747742,2904280;717561,2878742;855973,2848957;855984,2849287;859905,2854031;860336,2852044;2551161,2772759;2546946,2773110;2477299,2823025;2408813,2860170;2360060,2889189;2333363,2900797;2305504,2912404;2271841,2929817;2246304,2944906;2209159,2959997;2170854,2973927;2160407,2984373;2144156,2990178;2103529,2997142;2051294,3013393;2003702,3028483;1951467,3043574;1886463,3059825;1794762,3074914;1792441,3078397;1748350,3089420;1749493,3090005;1798456,3077763;1799406,3074914;1891108,3059825;1956111,3043574;2008345,3028483;2055938,3013393;2108172,2997142;2148800,2990178;2121297,3006680;2122102,3006428;2151122,2989016;2167372,2983213;2168455,2982913;2175497,2975087;2213804,2961157;2250948,2946068;2276486,2930977;2310147,2913566;2338006,2901958;2357110,2893653;2367026,2886867;2415779,2857848;2484264,2820703;560658,2756707;565065,2760487;566569,2761254;2558951,2726405;2558554,2726679;2558554,2727011;2560399,2727274;2560875,2726679;2584029,2709078;2577176,2713812;2575965,2715071;2580664,2712064;465879,2650610;509717,2702224;474958,2660514;2666217,2650576;2666113,2650612;2665345,2655872;2646773,2676766;2624717,2701142;2626047,2700835;2646773,2677926;2665345,2657032;2666217,2650576;579336,2624438;581634,2627234;581750,2626852;407634,2597832;437815,2617566;439297,2619311;453049,2622354;484245,2651228;527194,2686051;545766,2711588;556213,2724358;600322,2761503;587554,2771949;546476,2726305;544606,2726679;544606,2726679;583480,2769872;587554,2771949;600323,2761503;710597,2848561;688542,2855525;696667,2861330;664166,2862490;643272,2848561;623539,2833471;574786,2792843;529515,2752216;487727,2711588;467995,2691856;449422,2670962;456387,2661675;479603,2682569;505140,2702302;536480,2735965;539144,2738250;505140,2702302;480763,2682569;457547,2661675;432010,2630334;407634,2597832;2964826,2413268;2964237,2413520;2951558,2443948;2952639,2267845;2921878,2312279;2906787,2340138;2891697,2365675;2855713,2413268;2824372,2460859;2796514,2499166;2794190,2500585;2792289,2503402;2795352,2501487;2823211,2463182;2854552,2415589;2890536,2367998;2905627,2342460;2920716,2314602;2952058,2269331;3045355,2263816;3035634,2285582;3014740,2327370;3035634,2285582;3045355,2263816;3072779,2251919;3057688,2297189;3030991,2345942;3004292,2395857;2979916,2427197;2996167,2394695;3010097,2362193;3020543,2344782;3034472,2321566;3047241,2298351;3072779,2251919;2997644,2152417;2969469,2202005;2968951,2203197;2997327,2153252;3013097,2040106;2979233,2132630;2907997,2278241;2897566,2294731;2897501,2294868;2873124,2336656;2848748,2381927;2820889,2416751;2797674,2456217;2660702,2610601;2615431,2648907;2611088,2652209;2609214,2654106;2590284,2669538;2574805,2687212;2517926,2730162;2509014,2735791;2484806,2755526;2481310,2757797;2476138,2762664;2430868,2792844;2385597,2820703;2380417,2823329;2349764,2843239;2340261,2848032;2331041,2854365;2299700,2871778;2270418,2883261;2205150,2916182;2052030,2973292;1945328,3000728;2031561,2984373;2047812,2980890;2100046,2962318;2132548,2951871;2184784,2925172;2243983,2904278;2281911,2889404;2298540,2879903;2313628,2875261;2334523,2863652;2340013,2859836;2354257,2846240;2385597,2827668;2421253,2810190;2434350,2802129;2479621,2771949;2499353,2753377;2521409,2739447;2578286,2696499;2618914,2658192;2664184,2619887;2801156,2465502;2820006,2433457;2820889,2430679;2851070,2384247;2860356,2370318;2872703,2353192;2876607,2345942;2900982,2304154;2948575,2205487;2995006,2099856;3008645,2056907;3140102,1937347;3136621,1939668;3136621,1939668;3151067,1868551;3150650,1870605;3154032,1874664;3164479,1886272;3171444,1881629;3171620,1880738;3166801,1883951;3155193,1873503;3140720,1736690;3139910,1736735;3138441,1736817;3138942,1742335;3137782,1771355;3133139,1788766;3105280,1832876;3098316,1871183;3091351,1883951;3079743,1939668;3066974,1983778;3053045,2026727;3044920,2060390;3035634,2095213;3043040,2083693;3049563,2059228;3055366,2024405;3069296,1981456;3082065,1937347;3093673,1881629;3100637,1868860;3107602,1830554;3135461,1786445;3116888,1875824;3102959,1950115;3071617,2045299;3065417,2054943;3062766,2069386;3054206,2094053;3021704,2164860;3006614,2202005;2997327,2221739;2985720,2242633;2954379,2298351;2920716,2352907;2877768,2426037;2830176,2498005;2798835,2538632;2765172,2578099;2753564,2594350;2740796,2610601;2721063,2626852;2688789,2662586;2689721,2666318;2656059,2701142;2620074,2726679;2591055,2749895;2563565,2769985;2567840,2769629;2598020,2747573;2627040,2724358;2663024,2698820;2696687,2663997;2695525,2659354;2728027,2623370;2747761,2607119;2760529,2590868;2772137,2574617;2805800,2535151;2837140,2494522;2884733,2422554;2927681,2349425;2961344,2294868;2992684,2239150;3004292,2218256;3013578,2198523;3028669,2161378;3061171,2090570;3073939,2042978;3105280,1947794;3119210,1873504;3137782,1784123;3141969,1768423;3138942,1767872;3140102,1738853;3165640,1712155;3152122,1768475;3152123,1768475;3165641,1712156;3176087,1700547;3169122,1715638;3169122,1715638;3167526,1747268;3166801,1777158;3155193,1812876;3155193,1816957;3169122,1777158;3171444,1715636;3176856,1703912;3126173,1650632;3118566,1668613;3115727,1694743;3112065,1682536;3110725,1684259;3114567,1697065;3112245,1715638;3116888,1730727;3120487,1730527;3118048,1722601;3120370,1704029;3126173,1650632;3223680,1619292;3226001,1620452;3224840,1669205;3226001,1702868;3222518,1764389;3219036,1799213;3208589,1850287;3205107,1893237;3187695,1972170;3171444,2040656;3142425,2053425;3144747,2046460;3149390,1997707;3166801,1946633;3180730,1938508;3180730,1938507;3195821,1850287;3203946,1808499;3210910,1765551;3216715,1724923;3219036,1686617;3220197,1654115;3222518,1636703;3223680,1619292;163485,1081076;164063,1081365;164117,1081203;233518,914697;207981,962289;187087,979701;187037,980812;185016,1025250;185074,1025144;187087,980861;207981,963449;233518,915857;234388,916437;234823,915567;247446,813708;231195,825316;206819,876391;212396,880852;212578,880069;207981,876391;232356,825316;246746,815038;336826,747544;335360,748718;329137,772647;325219,784689;218427,979701;203336,1027293;189407,1076045;159227,1178194;139494,1247841;130208,1300077;125565,1326775;122082,1353473;111636,1425442;108153,1469552;113957,1515983;116677,1490683;116279,1482320;120922,1433567;131368,1361598;139654,1351655;151686,1271135;151102,1257128;162570,1224253;169393,1196650;167353,1201410;160388,1199088;142976,1249003;144137,1276862;136011,1330258;134851,1339544;123243,1353473;126725,1326775;131368,1300077;140654,1247841;160388,1178194;190569,1076045;204498,1027293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6;440135,532799;476120,488689;490049,475921;510943,451544;532997,427168;565499,406274;578268,394666;592197,389443;596594,388078;2277646,176439;2336845,203136;2362382,224031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6;603805,448062;615123,440299;624755,433119;659522,402791;715240,358681;774439,314572;811584,290195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9;549248,463152;348434,698790;307806,754508;289234,788171;270662,819512;235838,884516;197958,944206;197533,946038;184764,980861;175478,997112;173156,999434;162855,1033677;160388,1053991;158067,1083010;141816,1130603;126725,1178194;110474,1247841;101188,1311685;95385,1375527;103510,1331418;104263,1327778;105831,1310524;115117,1246681;118025,1247651;118277,1246573;115119,1245520;131369,1175873;146459,1128280;162636,1080907;161550,1080689;163871,1051670;176639,997112;185925,980861;186237,980013;198695,946038;237000,885677;271823,820673;290395,789333;308968,755669;349596,699952;550409,464313;603805,415560;731491,315733;775600,280910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6;3121530,1575182;3127334,1606523;3149389,1643668;3158676,1644512;3158676,1635543;3168112,1609331;3167961,1604202;3177247,1572861;3190016,1572861;3209749,1560093;3212071,1611167;3206267,1635543;3199303,1658759;3195820,1697065;3194660,1716798;3192338,1736532;3187388,1739832;3187695,1741174;3192437,1738012;3194660,1719119;3195820,1699387;3199303,1661080;3206267,1637864;3212071,1613489;3221357,1620453;3220197,1637864;3217875,1655277;3216714,1687779;3214392,1726084;3208589,1766712;3201624,1809660;3193498,1851449;3178409,1939668;3164479,1947794;3147067,1998869;3142424,2047622;3140102,2054586;3120370,2107982;3114565,2112625;3090190,2169503;3115727,2112625;3121530,2107982;3084385,2213613;3064653,2224061;3060560,2232246;3061171,2233346;3065814,2224059;3085547,2213613;3071617,2253080;3046080,2299511;3033312,2322727;3019383,2345942;3008935,2363353;2993846,2397017;2977595,2429519;2952058,2464342;2926521,2496844;2927585,2494653;2898661,2533989;2835979,2602476;2823637,2621463;2835979,2603636;2898661,2535149;2851070,2607118;2826548,2632800;2806861,2647272;2805799,2648907;2793491,2658375;2793031,2661675;2738474,2717393;2680435,2770789;2677750,2772736;2658381,2797486;2611949,2832310;2568553,2864857;2568398,2865046;2611949,2833471;2658381,2798648;2620074,2836953;2588879,2857267;2567299,2866381;2566679,2867135;2543463,2882224;2534714,2886279;2512704,2904135;2491229,2919369;2458727,2940263;2448281,2941425;2436668,2946586;2434863,2947955;2449441,2942585;2459888,2941425;2418100,2972765;2391402,2986696;2364705,2999464;2345847,3002292;2342649,3004107;2254430,3042412;2249932,3043435;2223090,3060985;2238179,3065628;2182462,3090005;2187105,3073754;2168533,3080719;2151122,3086522;2115137,3098130;2110329,3092359;2093082,3095808;2072188,3100451;2029239,3110899;2027823,3111557;2068706,3101611;2089600,3096968;2107011,3093487;2113976,3099290;2149960,3087682;2167371,3081879;2185944,3074914;2181301,3091165;2132548,3114381;2130158,3113712;2096564,3127149;2068706,3135275;2026918,3145721;2009652,3144271;1973538,3151298;1972361,3153847;1876017,3172420;1853961,3166615;1835389,3166615;1802887,3177063;1773868,3179385;1744848,3180545;1741696,3179194;1715249,3183883;1683328,3178223;1684489,3177063;1690292,3168937;1663595,3165455;1676363,3158490;1714669,3157329;1751814,3156169;1805209,3157329;1842354,3153847;1912000,3138757;1958431,3128310;1993255,3127149;1995677,3126024;1961914,3127150;1915483,3137596;1845837,3152687;1808692,3156169;1755296,3155009;1718151,3156169;1679845,3157330;1681006,3152687;1689131,3141079;2046650,3081879;2289253,2990178;2353096,2956514;2389080,2937942;2426225,2918209;2495872,2876421;2551589,2833471;2656059,2752216;2685078,2729001;2712936,2704625;2754724,2666318;2772137,2637299;2797147,2614373;2797348,2612932;2773298,2634978;2755886,2663997;2714098,2702303;2686239,2726679;2657220,2749895;2552750,2831150;2497033,2874099;2427387,2915887;2390242,2935620;2354257,2954193;2290415,2987856;2047812,3079557;1690292,3138758;1663595,3138758;1660112,3129472;1632254,3128310;1606717,3138758;1532427,3139918;1477871,3137596;1451172,3135275;1424475,3130632;1440557,3113478;1437243,3114381;1377324,3103285;1374561,3103934;1259645,3083040;1214374,3073754;1174907,3066789;1127316,3044734;1068116,3022679;1006595,2998302;1017042,2990178;1059991,2998302;1078564,3014553;1142406,3033126;1268931,3065628;1300271,3071432;1333935,3077236;1371079,3085362;1412013,3094213;1415188,3093487;1453494,3099291;1454654,3096970;1510371,3099291;1519658,3100451;1605555,3100451;1668237,3102773;1742527,3096970;1751813,3096970;1755296,3106256;1828424,3096970;1877177,3085362;1905036,3080719;1922448,3078397;1960753,3069111;1992095,3062146;2023435,3054020;2080923,3044071;2088440,3041252;2028079,3051698;1996738,3059825;1965397,3066789;1927091,3076075;1909680,3078397;1881821,3083040;1806370,3090005;1755296,3094648;1746010,3094648;1671720,3100451;1609038,3098130;1523141,3098130;1513854,3096970;1477871,3081879;1458137,3094648;1458087,3094748;1474388,3084200;1510373,3099290;1454655,3096968;1455094,3096684;1418671,3091165;1375723,3081879;1338578,3073754;1304915,3067949;1273574,3062146;1147049,3029644;1083207,3011072;1064634,2994821;1021685,2986695;957843,2954193;939270,2955354;873105,2921691;861498,2900797;863819,2899636;904447,2921691;945074,2943746;956681,2936781;909090,2905440;869624,2888029;815067,2856687;768635,2826506;695507,2795166;667649,2771950;673452,2769629;701310,2777754;643272,2717393;610770,2690695;580590,2663997;542285,2632656;486567,2571134;482744,2559186;471477,2547919;433172,2506130;428528,2485236;413438,2464342;411640,2461523;393704,2449251;358881,2399338;339148,2352907;336826,2352907;310129,2301832;284592,2250758;257894,2191559;233518,2131198;257894,2171825;282271,2222899;290395,2250758;293753,2255683;289620,2234193;278840,2214629;261294,2175171;240481,2140483;214944,2070836;193068,1999446;185882,1978628;154591,1853729;140753,1763058;140654,1765551;141816,1784123;147619,1827073;154584,1871183;142976,1832876;134851,1784123;125565,1784123;119761,1740013;111636,1712155;104671,1685457;84937,1664563;79134,1664563;73329,1635543;71008,1598398;75651,1546163;77973,1527591;81926,1514852;80004,1485802;82616,1442853;87259,1434148;87259,1428924;77973,1446336;69848,1434728;54757,1413834;52000,1397293;51275,1398743;46632,1445174;43149,1491606;39667,1527591;39667,1601880;40828,1640186;43149,1678491;32703,1714476;30381,1714476;23417,1644829;23417,1572861;29220,1517143;39663,1527585;30381,1515983;28060,1474195;30381,1410351;31541,1392940;35024,1363920;48954,1311685;55894,1276985;53597,1268735;45471,1315167;31541,1367403;28060,1396422;26898,1413834;24577,1477676;26898,1519465;21095,1575182;21095,1647151;28060,1716798;30381,1716798;45471,1782963;53597,1837519;71008,1893237;98431,2013052;100825,2036014;105832,2036014;131369,2097535;140656,2128876;123243,2102178;104671,2060390;103511,2071997;93412,2040692;86099,2041817;77973,2015120;50114,1951276;32703,1894398;31541,1846805;23417,1791088;17612,1735370;4844,1694743;12969,1478838;21095,1423120;14130,1392940;28060,1309363;31541,1289630;40828,1222304;65205,1173551;59400,1239716;65202,1228376;68686,1201265;69848,1171230;80294,1132923;96545,1074884;116279,1015685;117757,1014021;126726,966932;139494,933268;154585,905410;184765,847371;209141,795136;243964,727810;269501,698790;290395,658163;307808,632626;326380,623340;331023,616375;349596,579230;385579,537442;386559,554908;383934,562249;421563,523513;440135,499137;464512,475921;466612,478255;465673,477081;495853,446901;526034,419042;558535,384219;603805,350555;652558,314572;681707,294236;701310,276265;736134,255371;773279,235638;778196,233110;790836,220694;811585,205458;834365,193850;850481,190141;853372,188046;1169103,60360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ángulo 4" o:spid="_x0000_s1030" style="position:absolute;left:8855;top:-2286;width:77724;height:2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Grupo 12" o:spid="_x0000_s1031" style="position:absolute;left:27203;top:7696;width:59464;height:95497" coordorigin="-26637,-52836" coordsize="48666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orma libre: Forma 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6" style="position:absolute;left:-26637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Pr="00CA16E3">
      <w:rPr>
        <w:noProof/>
        <w:lang w:val="es-ES_tradnl" w:bidi="es-E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E294F5E6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C8C1798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686C396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6D431E4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9908F78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A6F142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2A84F0E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B000FE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A14DC1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E0144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66" w:themeColor="accent4"/>
      </w:rPr>
    </w:lvl>
  </w:abstractNum>
  <w:abstractNum w:abstractNumId="1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1" w15:restartNumberingAfterBreak="0">
    <w:nsid w:val="04BD7067"/>
    <w:multiLevelType w:val="multilevel"/>
    <w:tmpl w:val="CA362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184330"/>
    <w:multiLevelType w:val="multilevel"/>
    <w:tmpl w:val="AE4E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7938C8"/>
    <w:multiLevelType w:val="multilevel"/>
    <w:tmpl w:val="3C2A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AE1C46"/>
    <w:multiLevelType w:val="multilevel"/>
    <w:tmpl w:val="B55C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CA0D41"/>
    <w:multiLevelType w:val="multilevel"/>
    <w:tmpl w:val="3734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9607E9"/>
    <w:multiLevelType w:val="multilevel"/>
    <w:tmpl w:val="2D38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2E54D5"/>
    <w:multiLevelType w:val="hybridMultilevel"/>
    <w:tmpl w:val="6B0081A8"/>
    <w:lvl w:ilvl="0" w:tplc="4C8294E8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A6791F"/>
    <w:multiLevelType w:val="multilevel"/>
    <w:tmpl w:val="EFD4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665CF1"/>
    <w:multiLevelType w:val="multilevel"/>
    <w:tmpl w:val="980A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B15068"/>
    <w:multiLevelType w:val="multilevel"/>
    <w:tmpl w:val="B7E2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4B3520"/>
    <w:multiLevelType w:val="multilevel"/>
    <w:tmpl w:val="AD7A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BE639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3B457883"/>
    <w:multiLevelType w:val="multilevel"/>
    <w:tmpl w:val="30F2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D96F25"/>
    <w:multiLevelType w:val="multilevel"/>
    <w:tmpl w:val="6788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DF16C0"/>
    <w:multiLevelType w:val="multilevel"/>
    <w:tmpl w:val="EB3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313885"/>
    <w:multiLevelType w:val="multilevel"/>
    <w:tmpl w:val="27CC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8F2182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w15:restartNumberingAfterBreak="0">
    <w:nsid w:val="451B676A"/>
    <w:multiLevelType w:val="multilevel"/>
    <w:tmpl w:val="2388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AB1BD2"/>
    <w:multiLevelType w:val="multilevel"/>
    <w:tmpl w:val="D688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331A30"/>
    <w:multiLevelType w:val="multilevel"/>
    <w:tmpl w:val="C284F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B20AA1"/>
    <w:multiLevelType w:val="multilevel"/>
    <w:tmpl w:val="0248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484E1F"/>
    <w:multiLevelType w:val="multilevel"/>
    <w:tmpl w:val="9AC0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E43E1C"/>
    <w:multiLevelType w:val="multilevel"/>
    <w:tmpl w:val="F71A4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184CD3"/>
    <w:multiLevelType w:val="multilevel"/>
    <w:tmpl w:val="FB12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196B64"/>
    <w:multiLevelType w:val="multilevel"/>
    <w:tmpl w:val="2F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C57BFD"/>
    <w:multiLevelType w:val="multilevel"/>
    <w:tmpl w:val="F300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855426"/>
    <w:multiLevelType w:val="multilevel"/>
    <w:tmpl w:val="1AB61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52402A"/>
    <w:multiLevelType w:val="multilevel"/>
    <w:tmpl w:val="9F32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E75F45"/>
    <w:multiLevelType w:val="multilevel"/>
    <w:tmpl w:val="6812D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FD069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6E9E61B3"/>
    <w:multiLevelType w:val="multilevel"/>
    <w:tmpl w:val="A05A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7B00CD"/>
    <w:multiLevelType w:val="multilevel"/>
    <w:tmpl w:val="EDEC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75155F"/>
    <w:multiLevelType w:val="multilevel"/>
    <w:tmpl w:val="3DFE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7769AD"/>
    <w:multiLevelType w:val="multilevel"/>
    <w:tmpl w:val="B5B8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405C76"/>
    <w:multiLevelType w:val="multilevel"/>
    <w:tmpl w:val="A4D28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DC1EEE"/>
    <w:multiLevelType w:val="multilevel"/>
    <w:tmpl w:val="7816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7"/>
  </w:num>
  <w:num w:numId="3">
    <w:abstractNumId w:val="9"/>
  </w:num>
  <w:num w:numId="4">
    <w:abstractNumId w:val="40"/>
  </w:num>
  <w:num w:numId="5">
    <w:abstractNumId w:val="22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27"/>
  </w:num>
  <w:num w:numId="16">
    <w:abstractNumId w:val="13"/>
  </w:num>
  <w:num w:numId="17">
    <w:abstractNumId w:val="24"/>
  </w:num>
  <w:num w:numId="18">
    <w:abstractNumId w:val="23"/>
  </w:num>
  <w:num w:numId="19">
    <w:abstractNumId w:val="25"/>
  </w:num>
  <w:num w:numId="20">
    <w:abstractNumId w:val="41"/>
  </w:num>
  <w:num w:numId="21">
    <w:abstractNumId w:val="46"/>
  </w:num>
  <w:num w:numId="22">
    <w:abstractNumId w:val="15"/>
  </w:num>
  <w:num w:numId="23">
    <w:abstractNumId w:val="20"/>
  </w:num>
  <w:num w:numId="24">
    <w:abstractNumId w:val="28"/>
  </w:num>
  <w:num w:numId="25">
    <w:abstractNumId w:val="44"/>
  </w:num>
  <w:num w:numId="26">
    <w:abstractNumId w:val="43"/>
  </w:num>
  <w:num w:numId="27">
    <w:abstractNumId w:val="11"/>
  </w:num>
  <w:num w:numId="28">
    <w:abstractNumId w:val="35"/>
  </w:num>
  <w:num w:numId="29">
    <w:abstractNumId w:val="30"/>
  </w:num>
  <w:num w:numId="30">
    <w:abstractNumId w:val="39"/>
  </w:num>
  <w:num w:numId="31">
    <w:abstractNumId w:val="21"/>
  </w:num>
  <w:num w:numId="32">
    <w:abstractNumId w:val="34"/>
  </w:num>
  <w:num w:numId="33">
    <w:abstractNumId w:val="18"/>
  </w:num>
  <w:num w:numId="34">
    <w:abstractNumId w:val="29"/>
  </w:num>
  <w:num w:numId="35">
    <w:abstractNumId w:val="19"/>
  </w:num>
  <w:num w:numId="36">
    <w:abstractNumId w:val="37"/>
  </w:num>
  <w:num w:numId="37">
    <w:abstractNumId w:val="32"/>
  </w:num>
  <w:num w:numId="38">
    <w:abstractNumId w:val="42"/>
  </w:num>
  <w:num w:numId="39">
    <w:abstractNumId w:val="45"/>
  </w:num>
  <w:num w:numId="40">
    <w:abstractNumId w:val="16"/>
  </w:num>
  <w:num w:numId="41">
    <w:abstractNumId w:val="33"/>
  </w:num>
  <w:num w:numId="42">
    <w:abstractNumId w:val="38"/>
  </w:num>
  <w:num w:numId="43">
    <w:abstractNumId w:val="26"/>
  </w:num>
  <w:num w:numId="44">
    <w:abstractNumId w:val="12"/>
  </w:num>
  <w:num w:numId="45">
    <w:abstractNumId w:val="36"/>
  </w:num>
  <w:num w:numId="46">
    <w:abstractNumId w:val="31"/>
  </w:num>
  <w:num w:numId="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removePersonalInformation/>
  <w:removeDateAndTim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831"/>
    <w:rsid w:val="00060042"/>
    <w:rsid w:val="0008685D"/>
    <w:rsid w:val="00090860"/>
    <w:rsid w:val="00112FD7"/>
    <w:rsid w:val="00150ABD"/>
    <w:rsid w:val="00181130"/>
    <w:rsid w:val="00181AD4"/>
    <w:rsid w:val="001946FC"/>
    <w:rsid w:val="00222466"/>
    <w:rsid w:val="00247254"/>
    <w:rsid w:val="0024753C"/>
    <w:rsid w:val="00251E1A"/>
    <w:rsid w:val="00276026"/>
    <w:rsid w:val="002951B8"/>
    <w:rsid w:val="002B4549"/>
    <w:rsid w:val="00310F17"/>
    <w:rsid w:val="00322A46"/>
    <w:rsid w:val="003326CB"/>
    <w:rsid w:val="00353B60"/>
    <w:rsid w:val="00376291"/>
    <w:rsid w:val="00380FD1"/>
    <w:rsid w:val="00383D02"/>
    <w:rsid w:val="00385DE7"/>
    <w:rsid w:val="003A3393"/>
    <w:rsid w:val="003D1B71"/>
    <w:rsid w:val="003E73F9"/>
    <w:rsid w:val="004707EA"/>
    <w:rsid w:val="00481831"/>
    <w:rsid w:val="00482857"/>
    <w:rsid w:val="004834C0"/>
    <w:rsid w:val="004E158A"/>
    <w:rsid w:val="00515E6E"/>
    <w:rsid w:val="005623BE"/>
    <w:rsid w:val="00565C77"/>
    <w:rsid w:val="0056708E"/>
    <w:rsid w:val="005801E5"/>
    <w:rsid w:val="00590471"/>
    <w:rsid w:val="005D01FA"/>
    <w:rsid w:val="00653E17"/>
    <w:rsid w:val="00664089"/>
    <w:rsid w:val="00665F95"/>
    <w:rsid w:val="00693795"/>
    <w:rsid w:val="006A08E8"/>
    <w:rsid w:val="006C0782"/>
    <w:rsid w:val="006C5A53"/>
    <w:rsid w:val="006D79A8"/>
    <w:rsid w:val="00712019"/>
    <w:rsid w:val="0072353B"/>
    <w:rsid w:val="00742660"/>
    <w:rsid w:val="007575B6"/>
    <w:rsid w:val="00770C1F"/>
    <w:rsid w:val="007721CF"/>
    <w:rsid w:val="00796B36"/>
    <w:rsid w:val="007B3C81"/>
    <w:rsid w:val="007D67CA"/>
    <w:rsid w:val="007E668F"/>
    <w:rsid w:val="007F5B63"/>
    <w:rsid w:val="007F6AC9"/>
    <w:rsid w:val="00803A0A"/>
    <w:rsid w:val="00834B69"/>
    <w:rsid w:val="00846CB9"/>
    <w:rsid w:val="008566AA"/>
    <w:rsid w:val="00881BBF"/>
    <w:rsid w:val="008A1E6E"/>
    <w:rsid w:val="008C024F"/>
    <w:rsid w:val="008C2CFC"/>
    <w:rsid w:val="00912DC8"/>
    <w:rsid w:val="009475DC"/>
    <w:rsid w:val="00967B93"/>
    <w:rsid w:val="009D090F"/>
    <w:rsid w:val="009F2062"/>
    <w:rsid w:val="00A301DF"/>
    <w:rsid w:val="00A31464"/>
    <w:rsid w:val="00A31B16"/>
    <w:rsid w:val="00A33613"/>
    <w:rsid w:val="00A47A8D"/>
    <w:rsid w:val="00AC6C7E"/>
    <w:rsid w:val="00B14B1E"/>
    <w:rsid w:val="00B4158A"/>
    <w:rsid w:val="00B42AC3"/>
    <w:rsid w:val="00B6466C"/>
    <w:rsid w:val="00BB1B5D"/>
    <w:rsid w:val="00BC22C7"/>
    <w:rsid w:val="00BD195A"/>
    <w:rsid w:val="00BF1065"/>
    <w:rsid w:val="00C07240"/>
    <w:rsid w:val="00C14078"/>
    <w:rsid w:val="00C4066C"/>
    <w:rsid w:val="00C462C8"/>
    <w:rsid w:val="00C51822"/>
    <w:rsid w:val="00C9605F"/>
    <w:rsid w:val="00CA16E3"/>
    <w:rsid w:val="00CE1E3D"/>
    <w:rsid w:val="00D0373F"/>
    <w:rsid w:val="00D053FA"/>
    <w:rsid w:val="00D50E8B"/>
    <w:rsid w:val="00DC3F0A"/>
    <w:rsid w:val="00DE4495"/>
    <w:rsid w:val="00E26AED"/>
    <w:rsid w:val="00E73AB8"/>
    <w:rsid w:val="00E90A60"/>
    <w:rsid w:val="00ED3A31"/>
    <w:rsid w:val="00ED47F7"/>
    <w:rsid w:val="00EE6FF5"/>
    <w:rsid w:val="00EE7E09"/>
    <w:rsid w:val="00F0223C"/>
    <w:rsid w:val="00F20161"/>
    <w:rsid w:val="00F25514"/>
    <w:rsid w:val="00F3235D"/>
    <w:rsid w:val="00F32393"/>
    <w:rsid w:val="00F62C44"/>
    <w:rsid w:val="00F64674"/>
    <w:rsid w:val="00F677AB"/>
    <w:rsid w:val="00F878BD"/>
    <w:rsid w:val="00FD2D85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0C67C9A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rsid w:val="00834B69"/>
    <w:pPr>
      <w:widowControl w:val="0"/>
      <w:autoSpaceDE w:val="0"/>
      <w:autoSpaceDN w:val="0"/>
      <w:adjustRightInd w:val="0"/>
    </w:pPr>
    <w:rPr>
      <w:rFonts w:ascii="Calibri" w:hAnsi="Calibri" w:cs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CA16E3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="Corbel" w:hAnsi="Corbel"/>
      <w:b/>
      <w:bCs/>
      <w:color w:val="2C567A" w:themeColor="accent1"/>
      <w:sz w:val="28"/>
      <w:szCs w:val="20"/>
    </w:rPr>
  </w:style>
  <w:style w:type="paragraph" w:styleId="Ttulo2">
    <w:name w:val="heading 2"/>
    <w:basedOn w:val="Normal"/>
    <w:next w:val="Normal"/>
    <w:link w:val="Ttulo2Car"/>
    <w:uiPriority w:val="9"/>
    <w:rsid w:val="00CA16E3"/>
    <w:pPr>
      <w:kinsoku w:val="0"/>
      <w:overflowPunct w:val="0"/>
      <w:spacing w:before="360" w:after="120"/>
      <w:outlineLvl w:val="1"/>
    </w:pPr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A16E3"/>
    <w:pPr>
      <w:keepNext/>
      <w:keepLines/>
      <w:spacing w:before="40"/>
      <w:outlineLvl w:val="2"/>
    </w:pPr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16E3"/>
    <w:pPr>
      <w:keepNext/>
      <w:keepLines/>
      <w:spacing w:before="40"/>
      <w:outlineLvl w:val="3"/>
    </w:pPr>
    <w:rPr>
      <w:rFonts w:ascii="Corbel" w:eastAsiaTheme="majorEastAsia" w:hAnsi="Corbel" w:cstheme="majorBidi"/>
      <w:i/>
      <w:iCs/>
      <w:color w:val="21405B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16E3"/>
    <w:pPr>
      <w:keepNext/>
      <w:keepLines/>
      <w:spacing w:before="4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16E3"/>
    <w:pPr>
      <w:keepNext/>
      <w:keepLines/>
      <w:spacing w:before="4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16E3"/>
    <w:pPr>
      <w:keepNext/>
      <w:keepLines/>
      <w:spacing w:before="4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16E3"/>
    <w:pPr>
      <w:keepNext/>
      <w:keepLines/>
      <w:spacing w:before="4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16E3"/>
    <w:pPr>
      <w:keepNext/>
      <w:keepLines/>
      <w:spacing w:before="4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semiHidden/>
    <w:qFormat/>
    <w:rsid w:val="00CA16E3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CA16E3"/>
    <w:rPr>
      <w:rFonts w:ascii="Calibri" w:hAnsi="Calibri" w:cs="Calibri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CA16E3"/>
    <w:rPr>
      <w:rFonts w:ascii="Corbel" w:hAnsi="Corbel" w:cs="Calibri"/>
      <w:b/>
      <w:bCs/>
      <w:color w:val="2C567A" w:themeColor="accent1"/>
      <w:sz w:val="28"/>
      <w:szCs w:val="20"/>
    </w:rPr>
  </w:style>
  <w:style w:type="paragraph" w:styleId="Prrafodelista">
    <w:name w:val="List Paragraph"/>
    <w:basedOn w:val="Textoindependiente"/>
    <w:uiPriority w:val="1"/>
    <w:semiHidden/>
    <w:qFormat/>
    <w:rsid w:val="00CA16E3"/>
    <w:pPr>
      <w:numPr>
        <w:numId w:val="2"/>
      </w:numPr>
      <w:tabs>
        <w:tab w:val="num" w:pos="360"/>
      </w:tabs>
      <w:spacing w:after="120"/>
      <w:ind w:left="0" w:firstLine="0"/>
    </w:pPr>
    <w:rPr>
      <w:szCs w:val="24"/>
    </w:rPr>
  </w:style>
  <w:style w:type="paragraph" w:customStyle="1" w:styleId="Tabladeprrafo">
    <w:name w:val="Tabla de párrafo"/>
    <w:basedOn w:val="Normal"/>
    <w:uiPriority w:val="1"/>
    <w:semiHidden/>
    <w:rsid w:val="00CA16E3"/>
    <w:rPr>
      <w:rFonts w:ascii="Times New Roman" w:hAnsi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semiHidden/>
    <w:rsid w:val="00CA16E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A16E3"/>
    <w:rPr>
      <w:rFonts w:ascii="Calibri" w:hAnsi="Calibri" w:cs="Calibri"/>
    </w:rPr>
  </w:style>
  <w:style w:type="paragraph" w:styleId="Piedepgina">
    <w:name w:val="footer"/>
    <w:basedOn w:val="Normal"/>
    <w:link w:val="PiedepginaCar"/>
    <w:uiPriority w:val="99"/>
    <w:semiHidden/>
    <w:rsid w:val="00CA16E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A16E3"/>
    <w:rPr>
      <w:rFonts w:ascii="Calibri" w:hAnsi="Calibri" w:cs="Calibri"/>
    </w:rPr>
  </w:style>
  <w:style w:type="table" w:styleId="Tablaconcuadrcula">
    <w:name w:val="Table Grid"/>
    <w:basedOn w:val="Tablanormal"/>
    <w:uiPriority w:val="39"/>
    <w:rsid w:val="00CA16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Textoindependiente"/>
    <w:next w:val="Normal"/>
    <w:link w:val="TtuloCar"/>
    <w:uiPriority w:val="10"/>
    <w:qFormat/>
    <w:rsid w:val="00CA16E3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="Corbel" w:hAnsi="Corbel"/>
      <w:b/>
      <w:bCs/>
      <w:color w:val="2C567A" w:themeColor="accent1"/>
      <w:sz w:val="48"/>
      <w:szCs w:val="42"/>
    </w:rPr>
  </w:style>
  <w:style w:type="character" w:customStyle="1" w:styleId="TtuloCar">
    <w:name w:val="Título Car"/>
    <w:basedOn w:val="Fuentedeprrafopredeter"/>
    <w:link w:val="Ttulo"/>
    <w:uiPriority w:val="10"/>
    <w:rsid w:val="00CA16E3"/>
    <w:rPr>
      <w:rFonts w:ascii="Corbel" w:hAnsi="Corbel" w:cs="Calibri"/>
      <w:b/>
      <w:bCs/>
      <w:color w:val="2C567A" w:themeColor="accent1"/>
      <w:sz w:val="48"/>
      <w:szCs w:val="42"/>
    </w:rPr>
  </w:style>
  <w:style w:type="paragraph" w:customStyle="1" w:styleId="Informacin">
    <w:name w:val="Información"/>
    <w:basedOn w:val="Textoindependiente"/>
    <w:uiPriority w:val="1"/>
    <w:qFormat/>
    <w:rsid w:val="00CA16E3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Fechas">
    <w:name w:val="Fechas"/>
    <w:basedOn w:val="Textoindependiente"/>
    <w:qFormat/>
    <w:rsid w:val="00CA16E3"/>
    <w:pPr>
      <w:kinsoku w:val="0"/>
      <w:overflowPunct w:val="0"/>
    </w:pPr>
    <w:rPr>
      <w:b/>
      <w:color w:val="000000" w:themeColor="text1"/>
      <w:sz w:val="18"/>
    </w:rPr>
  </w:style>
  <w:style w:type="character" w:styleId="Textoennegrita">
    <w:name w:val="Strong"/>
    <w:basedOn w:val="Fuentedeprrafopredeter"/>
    <w:uiPriority w:val="22"/>
    <w:qFormat/>
    <w:rsid w:val="00CA16E3"/>
    <w:rPr>
      <w:rFonts w:ascii="Calibri" w:hAnsi="Calibri" w:cs="Calibri"/>
      <w:b/>
      <w:bCs/>
      <w:color w:val="666666" w:themeColor="accent4"/>
    </w:rPr>
  </w:style>
  <w:style w:type="character" w:styleId="Textodelmarcadordeposicin">
    <w:name w:val="Placeholder Text"/>
    <w:basedOn w:val="Fuentedeprrafopredeter"/>
    <w:uiPriority w:val="99"/>
    <w:semiHidden/>
    <w:rsid w:val="00CA16E3"/>
    <w:rPr>
      <w:rFonts w:ascii="Calibri" w:hAnsi="Calibri" w:cs="Calibri"/>
      <w:color w:val="808080"/>
    </w:rPr>
  </w:style>
  <w:style w:type="paragraph" w:styleId="Fecha">
    <w:name w:val="Date"/>
    <w:basedOn w:val="Normal"/>
    <w:next w:val="Normal"/>
    <w:link w:val="FechaCar"/>
    <w:uiPriority w:val="99"/>
    <w:rsid w:val="00CA16E3"/>
    <w:pPr>
      <w:spacing w:line="480" w:lineRule="auto"/>
    </w:pPr>
  </w:style>
  <w:style w:type="character" w:customStyle="1" w:styleId="FechaCar">
    <w:name w:val="Fecha Car"/>
    <w:basedOn w:val="Fuentedeprrafopredeter"/>
    <w:link w:val="Fecha"/>
    <w:uiPriority w:val="99"/>
    <w:rsid w:val="00CA16E3"/>
    <w:rPr>
      <w:rFonts w:ascii="Calibri" w:hAnsi="Calibri" w:cs="Calibri"/>
    </w:rPr>
  </w:style>
  <w:style w:type="paragraph" w:styleId="Sinespaciado">
    <w:name w:val="No Spacing"/>
    <w:uiPriority w:val="1"/>
    <w:rsid w:val="00CA16E3"/>
    <w:pPr>
      <w:widowControl w:val="0"/>
      <w:autoSpaceDE w:val="0"/>
      <w:autoSpaceDN w:val="0"/>
      <w:adjustRightInd w:val="0"/>
    </w:pPr>
    <w:rPr>
      <w:rFonts w:ascii="Calibri" w:hAnsi="Calibri" w:cs="Calibri"/>
      <w:sz w:val="8"/>
    </w:rPr>
  </w:style>
  <w:style w:type="character" w:customStyle="1" w:styleId="Ttulo2Car">
    <w:name w:val="Título 2 Car"/>
    <w:basedOn w:val="Fuentedeprrafopredeter"/>
    <w:link w:val="Ttulo2"/>
    <w:uiPriority w:val="9"/>
    <w:rsid w:val="00CA16E3"/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customStyle="1" w:styleId="Experiencia">
    <w:name w:val="Experiencia"/>
    <w:basedOn w:val="Normal"/>
    <w:qFormat/>
    <w:rsid w:val="00CA16E3"/>
    <w:pPr>
      <w:widowControl/>
      <w:autoSpaceDE/>
      <w:autoSpaceDN/>
      <w:adjustRightInd/>
      <w:spacing w:after="200"/>
    </w:pPr>
    <w:rPr>
      <w:rFonts w:eastAsiaTheme="minorHAnsi"/>
      <w:szCs w:val="24"/>
    </w:rPr>
  </w:style>
  <w:style w:type="paragraph" w:styleId="Listaconvietas">
    <w:name w:val="List Bullet"/>
    <w:basedOn w:val="Normal"/>
    <w:uiPriority w:val="99"/>
    <w:rsid w:val="00CA16E3"/>
    <w:pPr>
      <w:numPr>
        <w:numId w:val="3"/>
      </w:numPr>
      <w:contextualSpacing/>
    </w:pPr>
  </w:style>
  <w:style w:type="paragraph" w:customStyle="1" w:styleId="Nombredelaescuela">
    <w:name w:val="Nombre de la escuela"/>
    <w:basedOn w:val="Normal"/>
    <w:uiPriority w:val="1"/>
    <w:rsid w:val="00CA16E3"/>
    <w:rPr>
      <w:b/>
    </w:rPr>
  </w:style>
  <w:style w:type="character" w:customStyle="1" w:styleId="Mencionar1">
    <w:name w:val="Mencionar1"/>
    <w:basedOn w:val="Fuentedeprrafopredeter"/>
    <w:uiPriority w:val="99"/>
    <w:semiHidden/>
    <w:unhideWhenUsed/>
    <w:rsid w:val="00CA16E3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CA16E3"/>
    <w:pPr>
      <w:numPr>
        <w:numId w:val="4"/>
      </w:numPr>
    </w:pPr>
  </w:style>
  <w:style w:type="numbering" w:styleId="1ai">
    <w:name w:val="Outline List 1"/>
    <w:basedOn w:val="Sinlista"/>
    <w:uiPriority w:val="99"/>
    <w:semiHidden/>
    <w:unhideWhenUsed/>
    <w:rsid w:val="00CA16E3"/>
    <w:pPr>
      <w:numPr>
        <w:numId w:val="5"/>
      </w:numPr>
    </w:pPr>
  </w:style>
  <w:style w:type="character" w:styleId="CdigoHTML">
    <w:name w:val="HTML Code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CA16E3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CA16E3"/>
    <w:rPr>
      <w:rFonts w:ascii="Calibri" w:hAnsi="Calibri" w:cs="Calibri"/>
      <w:i/>
      <w:iCs/>
    </w:rPr>
  </w:style>
  <w:style w:type="character" w:styleId="DefinicinHTML">
    <w:name w:val="HTML Definition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CA16E3"/>
    <w:rPr>
      <w:rFonts w:ascii="Consolas" w:hAnsi="Consolas" w:cs="Calibri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character" w:styleId="TecladoHTML">
    <w:name w:val="HTML Keyboard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A16E3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A16E3"/>
    <w:rPr>
      <w:rFonts w:ascii="Consolas" w:hAnsi="Consolas" w:cs="Calibri"/>
      <w:sz w:val="20"/>
      <w:szCs w:val="20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CA16E3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CA16E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A16E3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CA16E3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CA16E3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CA16E3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CA16E3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CA16E3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CA16E3"/>
    <w:pPr>
      <w:spacing w:after="100"/>
      <w:ind w:left="176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CA16E3"/>
    <w:pPr>
      <w:keepNext/>
      <w:keepLines/>
      <w:pBdr>
        <w:top w:val="none" w:sz="0" w:space="0" w:color="auto"/>
      </w:pBdr>
      <w:kinsoku/>
      <w:overflowPunct/>
      <w:spacing w:after="0"/>
      <w:outlineLvl w:val="9"/>
    </w:pPr>
    <w:rPr>
      <w:rFonts w:eastAsiaTheme="majorEastAsia" w:cstheme="majorBidi"/>
      <w:b w:val="0"/>
      <w:bCs w:val="0"/>
      <w:color w:val="21405B" w:themeColor="accent1" w:themeShade="BF"/>
      <w:sz w:val="32"/>
      <w:szCs w:val="32"/>
    </w:rPr>
  </w:style>
  <w:style w:type="character" w:styleId="Referenciasutil">
    <w:name w:val="Subtle Reference"/>
    <w:basedOn w:val="Fuentedeprrafopredeter"/>
    <w:uiPriority w:val="31"/>
    <w:semiHidden/>
    <w:rsid w:val="00CA16E3"/>
    <w:rPr>
      <w:rFonts w:ascii="Calibri" w:hAnsi="Calibri" w:cs="Calibri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rsid w:val="00CA16E3"/>
    <w:rPr>
      <w:rFonts w:ascii="Calibri" w:hAnsi="Calibri" w:cs="Calibri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CA16E3"/>
  </w:style>
  <w:style w:type="character" w:styleId="Ttulodellibro">
    <w:name w:val="Book Title"/>
    <w:basedOn w:val="Fuentedeprrafopredeter"/>
    <w:uiPriority w:val="33"/>
    <w:semiHidden/>
    <w:rsid w:val="00CA16E3"/>
    <w:rPr>
      <w:rFonts w:ascii="Calibri" w:hAnsi="Calibri" w:cs="Calibri"/>
      <w:b/>
      <w:bCs/>
      <w:i/>
      <w:iCs/>
      <w:spacing w:val="5"/>
    </w:rPr>
  </w:style>
  <w:style w:type="character" w:customStyle="1" w:styleId="Hashtag1">
    <w:name w:val="Hashtag1"/>
    <w:basedOn w:val="Fuentedeprrafopredeter"/>
    <w:uiPriority w:val="99"/>
    <w:semiHidden/>
    <w:unhideWhenUsed/>
    <w:rsid w:val="00CA16E3"/>
    <w:rPr>
      <w:rFonts w:ascii="Calibri" w:hAnsi="Calibri" w:cs="Calibri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CA16E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CA16E3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CA16E3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CA16E3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CA16E3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CA16E3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CA16E3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CA16E3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CA16E3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CA16E3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CA16E3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CA16E3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CA16E3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CA16E3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CA16E3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CA16E3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CA16E3"/>
    <w:pPr>
      <w:numPr>
        <w:numId w:val="10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CA16E3"/>
    <w:pPr>
      <w:numPr>
        <w:numId w:val="11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CA16E3"/>
    <w:pPr>
      <w:numPr>
        <w:numId w:val="12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CA16E3"/>
    <w:pPr>
      <w:numPr>
        <w:numId w:val="13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CA16E3"/>
    <w:pPr>
      <w:numPr>
        <w:numId w:val="14"/>
      </w:numPr>
      <w:contextualSpacing/>
    </w:pPr>
  </w:style>
  <w:style w:type="paragraph" w:styleId="Subttulo">
    <w:name w:val="Subtitle"/>
    <w:basedOn w:val="Normal"/>
    <w:next w:val="Normal"/>
    <w:link w:val="SubttuloCar"/>
    <w:uiPriority w:val="11"/>
    <w:semiHidden/>
    <w:rsid w:val="00CA16E3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CA16E3"/>
    <w:rPr>
      <w:rFonts w:ascii="Calibri" w:hAnsi="Calibri" w:cs="Calibri"/>
      <w:color w:val="5A5A5A" w:themeColor="text1" w:themeTint="A5"/>
      <w:spacing w:val="15"/>
    </w:rPr>
  </w:style>
  <w:style w:type="table" w:styleId="Tablaclsica1">
    <w:name w:val="Table Classic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CA16E3"/>
  </w:style>
  <w:style w:type="paragraph" w:styleId="Textomacro">
    <w:name w:val="macro"/>
    <w:link w:val="TextomacroCar"/>
    <w:uiPriority w:val="99"/>
    <w:semiHidden/>
    <w:unhideWhenUsed/>
    <w:rsid w:val="00CA16E3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</w:pPr>
    <w:rPr>
      <w:rFonts w:ascii="Consolas" w:hAnsi="Consolas" w:cs="Calibri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A16E3"/>
    <w:rPr>
      <w:rFonts w:ascii="Consolas" w:hAnsi="Consolas" w:cs="Calibri"/>
      <w:sz w:val="20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CA16E3"/>
    <w:rPr>
      <w:rFonts w:ascii="Corbel" w:eastAsiaTheme="majorEastAsia" w:hAnsi="Corbel" w:cstheme="majorBid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A16E3"/>
    <w:rPr>
      <w:rFonts w:ascii="Calibri" w:hAnsi="Calibri" w:cs="Calibri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A16E3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CA16E3"/>
    <w:pPr>
      <w:ind w:left="220" w:hanging="220"/>
    </w:pPr>
  </w:style>
  <w:style w:type="paragraph" w:styleId="Encabezadodelista">
    <w:name w:val="toa heading"/>
    <w:basedOn w:val="Normal"/>
    <w:next w:val="Normal"/>
    <w:uiPriority w:val="99"/>
    <w:semiHidden/>
    <w:unhideWhenUsed/>
    <w:rsid w:val="00CA16E3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semiHidden/>
    <w:rsid w:val="00CA16E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CA16E3"/>
    <w:rPr>
      <w:rFonts w:ascii="Calibri" w:hAnsi="Calibri" w:cs="Calibri"/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semiHidden/>
    <w:rsid w:val="00CA16E3"/>
    <w:rPr>
      <w:rFonts w:ascii="Calibri" w:hAnsi="Calibri" w:cs="Calibri"/>
      <w:i/>
      <w:iCs/>
    </w:rPr>
  </w:style>
  <w:style w:type="table" w:styleId="Listavistosa">
    <w:name w:val="Colorful List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A16E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A16E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A16E3"/>
    <w:rPr>
      <w:rFonts w:ascii="Calibri" w:hAnsi="Calibri" w:cs="Calibri"/>
      <w:b/>
      <w:bCs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CA16E3"/>
    <w:rPr>
      <w:rFonts w:ascii="Calibri" w:hAnsi="Calibri" w:cs="Calibri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A16E3"/>
    <w:rPr>
      <w:rFonts w:ascii="Microsoft YaHei UI" w:eastAsia="Microsoft YaHei UI" w:hAnsi="Microsoft YaHei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16E3"/>
    <w:rPr>
      <w:rFonts w:ascii="Microsoft YaHei UI" w:eastAsia="Microsoft YaHei UI" w:hAnsi="Microsoft YaHei UI" w:cs="Calibri"/>
      <w:sz w:val="18"/>
      <w:szCs w:val="18"/>
    </w:rPr>
  </w:style>
  <w:style w:type="paragraph" w:styleId="Direccinsobre">
    <w:name w:val="envelope address"/>
    <w:basedOn w:val="Normal"/>
    <w:uiPriority w:val="99"/>
    <w:semiHidden/>
    <w:unhideWhenUsed/>
    <w:rsid w:val="00CA16E3"/>
    <w:pPr>
      <w:framePr w:w="7920" w:h="1980" w:hRule="exact" w:hSpace="180" w:wrap="auto" w:hAnchor="page" w:xAlign="center" w:yAlign="bottom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Textodebloque">
    <w:name w:val="Block Text"/>
    <w:basedOn w:val="Normal"/>
    <w:uiPriority w:val="99"/>
    <w:semiHidden/>
    <w:unhideWhenUsed/>
    <w:rsid w:val="00CA16E3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i/>
      <w:iCs/>
      <w:color w:val="2C567A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CA16E3"/>
    <w:rPr>
      <w:rFonts w:ascii="Microsoft YaHei UI" w:eastAsia="Microsoft YaHei UI" w:hAnsi="Microsoft YaHei UI"/>
      <w:sz w:val="18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CA16E3"/>
    <w:rPr>
      <w:rFonts w:ascii="Microsoft YaHei UI" w:eastAsia="Microsoft YaHei UI" w:hAnsi="Microsoft YaHei UI" w:cs="Calibr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CA16E3"/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16E3"/>
    <w:rPr>
      <w:rFonts w:ascii="Corbel" w:eastAsiaTheme="majorEastAsia" w:hAnsi="Corbel" w:cstheme="majorBidi"/>
      <w:i/>
      <w:iCs/>
      <w:color w:val="21405B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16E3"/>
    <w:rPr>
      <w:rFonts w:ascii="Corbel" w:eastAsiaTheme="majorEastAsia" w:hAnsi="Corbel" w:cstheme="majorBidi"/>
      <w:color w:val="21405B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16E3"/>
    <w:rPr>
      <w:rFonts w:ascii="Corbel" w:eastAsiaTheme="majorEastAsia" w:hAnsi="Corbel" w:cstheme="majorBidi"/>
      <w:color w:val="162A3C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16E3"/>
    <w:rPr>
      <w:rFonts w:ascii="Corbel" w:eastAsiaTheme="majorEastAsia" w:hAnsi="Corbel" w:cstheme="majorBidi"/>
      <w:i/>
      <w:iCs/>
      <w:color w:val="162A3C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16E3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16E3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CA16E3"/>
    <w:pPr>
      <w:numPr>
        <w:numId w:val="15"/>
      </w:numPr>
    </w:pPr>
  </w:style>
  <w:style w:type="table" w:styleId="Tablanormal1">
    <w:name w:val="Plain Table 1"/>
    <w:basedOn w:val="Tablanormal"/>
    <w:uiPriority w:val="41"/>
    <w:rsid w:val="00CA16E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CA16E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CA16E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CA16E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CA16E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Referenciaintensa">
    <w:name w:val="Intense Reference"/>
    <w:basedOn w:val="Fuentedeprrafopredeter"/>
    <w:uiPriority w:val="32"/>
    <w:semiHidden/>
    <w:rsid w:val="00CA16E3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rsid w:val="00CA16E3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CA16E3"/>
    <w:rPr>
      <w:rFonts w:ascii="Calibri" w:hAnsi="Calibri" w:cs="Calibri"/>
      <w:i/>
      <w:iCs/>
      <w:color w:val="2C567A" w:themeColor="accent1"/>
    </w:rPr>
  </w:style>
  <w:style w:type="character" w:styleId="nfasisintenso">
    <w:name w:val="Intense Emphasis"/>
    <w:basedOn w:val="Fuentedeprrafopredeter"/>
    <w:uiPriority w:val="21"/>
    <w:semiHidden/>
    <w:rsid w:val="00CA16E3"/>
    <w:rPr>
      <w:rFonts w:ascii="Calibri" w:hAnsi="Calibri" w:cs="Calibri"/>
      <w:i/>
      <w:iCs/>
      <w:color w:val="2C567A" w:themeColor="accent1"/>
    </w:rPr>
  </w:style>
  <w:style w:type="paragraph" w:styleId="NormalWeb">
    <w:name w:val="Normal (Web)"/>
    <w:basedOn w:val="Normal"/>
    <w:uiPriority w:val="99"/>
    <w:semiHidden/>
    <w:unhideWhenUsed/>
    <w:rsid w:val="00CA16E3"/>
    <w:rPr>
      <w:rFonts w:ascii="Times New Roman" w:hAnsi="Times New Roman"/>
      <w:sz w:val="24"/>
      <w:szCs w:val="24"/>
    </w:rPr>
  </w:style>
  <w:style w:type="character" w:customStyle="1" w:styleId="Hipervnculointeligente1">
    <w:name w:val="Hipervínculo inteligente1"/>
    <w:basedOn w:val="Fuentedeprrafopredeter"/>
    <w:uiPriority w:val="99"/>
    <w:semiHidden/>
    <w:unhideWhenUsed/>
    <w:rsid w:val="00CA16E3"/>
    <w:rPr>
      <w:rFonts w:ascii="Calibri" w:hAnsi="Calibri" w:cs="Calibri"/>
      <w:u w:val="dotted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CA16E3"/>
    <w:rPr>
      <w:rFonts w:ascii="Calibri" w:hAnsi="Calibri" w:cs="Calibri"/>
      <w:color w:val="605E5C"/>
      <w:shd w:val="clear" w:color="auto" w:fill="E1DFDD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CA16E3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CA16E3"/>
    <w:rPr>
      <w:rFonts w:ascii="Calibri" w:hAnsi="Calibri" w:cs="Calibri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CA16E3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CA16E3"/>
    <w:rPr>
      <w:rFonts w:ascii="Calibri" w:hAnsi="Calibri" w:cs="Calibri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A16E3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CA16E3"/>
    <w:rPr>
      <w:rFonts w:ascii="Calibri" w:hAnsi="Calibri" w:cs="Calibri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CA16E3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CA16E3"/>
    <w:rPr>
      <w:rFonts w:ascii="Calibri" w:hAnsi="Calibri" w:cs="Calibri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CA16E3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CA16E3"/>
    <w:rPr>
      <w:rFonts w:ascii="Calibri" w:hAnsi="Calibri" w:cs="Calibri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CA16E3"/>
    <w:pPr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CA16E3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CA16E3"/>
    <w:rPr>
      <w:rFonts w:ascii="Calibri" w:hAnsi="Calibri" w:cs="Calibri"/>
    </w:rPr>
  </w:style>
  <w:style w:type="paragraph" w:styleId="Sangranormal">
    <w:name w:val="Normal Indent"/>
    <w:basedOn w:val="Normal"/>
    <w:uiPriority w:val="99"/>
    <w:semiHidden/>
    <w:unhideWhenUsed/>
    <w:rsid w:val="00CA16E3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CA16E3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CA16E3"/>
    <w:rPr>
      <w:rFonts w:ascii="Calibri" w:hAnsi="Calibri" w:cs="Calibri"/>
    </w:rPr>
  </w:style>
  <w:style w:type="table" w:styleId="Tablamoderna">
    <w:name w:val="Table Contemporary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CA16E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styleId="Tabladelista1clara">
    <w:name w:val="List Table 1 Light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2">
    <w:name w:val="List Table 2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3">
    <w:name w:val="List Table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CA16E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4" w:space="0" w:color="2C567A" w:themeColor="accent1"/>
        <w:bottom w:val="single" w:sz="4" w:space="0" w:color="2C567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4" w:space="0" w:color="0072C7" w:themeColor="accent2"/>
        <w:bottom w:val="single" w:sz="4" w:space="0" w:color="0072C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4" w:space="0" w:color="0D1D51" w:themeColor="accent3"/>
        <w:bottom w:val="single" w:sz="4" w:space="0" w:color="0D1D5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4" w:space="0" w:color="666666" w:themeColor="accent4"/>
        <w:bottom w:val="single" w:sz="4" w:space="0" w:color="66666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4" w:space="0" w:color="3C76A6" w:themeColor="accent5"/>
        <w:bottom w:val="single" w:sz="4" w:space="0" w:color="3C76A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4" w:space="0" w:color="1E44BC" w:themeColor="accent6"/>
        <w:bottom w:val="single" w:sz="4" w:space="0" w:color="1E44B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CA16E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CA16E3"/>
    <w:rPr>
      <w:color w:val="21405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CA16E3"/>
    <w:rPr>
      <w:color w:val="00559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CA16E3"/>
    <w:rPr>
      <w:color w:val="0915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CA16E3"/>
    <w:rPr>
      <w:color w:val="4C4C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CA16E3"/>
    <w:rPr>
      <w:color w:val="2D587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CA16E3"/>
    <w:rPr>
      <w:color w:val="1632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CA16E3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CA16E3"/>
    <w:rPr>
      <w:rFonts w:ascii="Calibri" w:hAnsi="Calibri" w:cs="Calibri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CA16E3"/>
  </w:style>
  <w:style w:type="character" w:customStyle="1" w:styleId="SaludoCar">
    <w:name w:val="Saludo Car"/>
    <w:basedOn w:val="Fuentedeprrafopredeter"/>
    <w:link w:val="Saludo"/>
    <w:uiPriority w:val="99"/>
    <w:semiHidden/>
    <w:rsid w:val="00CA16E3"/>
    <w:rPr>
      <w:rFonts w:ascii="Calibri" w:hAnsi="Calibri" w:cs="Calibri"/>
    </w:rPr>
  </w:style>
  <w:style w:type="table" w:styleId="Tablaconcolumnas1">
    <w:name w:val="Table Columns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CA16E3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CA16E3"/>
    <w:rPr>
      <w:rFonts w:ascii="Calibri" w:hAnsi="Calibri" w:cs="Calibri"/>
    </w:rPr>
  </w:style>
  <w:style w:type="table" w:styleId="Tablabsica1">
    <w:name w:val="Table Simple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CA16E3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CA16E3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CA16E3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CA16E3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CA16E3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CA16E3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CA16E3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CA16E3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CA16E3"/>
    <w:pPr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CA16E3"/>
    <w:rPr>
      <w:rFonts w:ascii="Corbel" w:eastAsiaTheme="majorEastAsia" w:hAnsi="Corbel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CA16E3"/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CA16E3"/>
    <w:rPr>
      <w:rFonts w:ascii="Consolas" w:hAnsi="Consolas" w:cs="Calibri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CA16E3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CA16E3"/>
    <w:rPr>
      <w:rFonts w:ascii="Calibri" w:hAnsi="Calibri" w:cs="Calibri"/>
    </w:rPr>
  </w:style>
  <w:style w:type="table" w:styleId="Tablaconcuadrcula1">
    <w:name w:val="Table Grid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CA16E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">
    <w:name w:val="Grid Table 1 Light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cuadrcula3">
    <w:name w:val="Grid Table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CA16E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CA16E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CA16E3"/>
    <w:rPr>
      <w:rFonts w:ascii="Calibri" w:hAnsi="Calibri" w:cs="Calibri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A16E3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A16E3"/>
    <w:rPr>
      <w:rFonts w:ascii="Calibri" w:hAnsi="Calibri" w:cs="Calibri"/>
      <w:sz w:val="20"/>
      <w:szCs w:val="20"/>
    </w:rPr>
  </w:style>
  <w:style w:type="character" w:styleId="Nmerodelnea">
    <w:name w:val="line number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table" w:styleId="Tablaconefectos3D1">
    <w:name w:val="Table 3D effects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CA16E3"/>
    <w:rPr>
      <w:rFonts w:ascii="Calibri" w:hAnsi="Calibri" w:cs="Calibri"/>
      <w:color w:val="954F72" w:themeColor="followedHyperlink"/>
      <w:u w:val="single"/>
    </w:rPr>
  </w:style>
  <w:style w:type="character" w:styleId="Hipervnculo">
    <w:name w:val="Hyperlink"/>
    <w:basedOn w:val="Fuentedeprrafopredeter"/>
    <w:uiPriority w:val="99"/>
    <w:unhideWhenUsed/>
    <w:rsid w:val="00CA16E3"/>
    <w:rPr>
      <w:rFonts w:ascii="Calibri" w:hAnsi="Calibri" w:cs="Calibri"/>
      <w:color w:val="0563C1" w:themeColor="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A16E3"/>
    <w:pPr>
      <w:spacing w:after="200"/>
    </w:pPr>
    <w:rPr>
      <w:i/>
      <w:iCs/>
      <w:color w:val="44546A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770C1F"/>
    <w:rPr>
      <w:color w:val="605E5C"/>
      <w:shd w:val="clear" w:color="auto" w:fill="E1DFDD"/>
    </w:rPr>
  </w:style>
  <w:style w:type="character" w:customStyle="1" w:styleId="transition-colors">
    <w:name w:val="transition-colors"/>
    <w:basedOn w:val="Fuentedeprrafopredeter"/>
    <w:rsid w:val="00B42AC3"/>
  </w:style>
  <w:style w:type="character" w:customStyle="1" w:styleId="followup-block">
    <w:name w:val="followup-block"/>
    <w:basedOn w:val="Fuentedeprrafopredeter"/>
    <w:rsid w:val="00B42AC3"/>
  </w:style>
  <w:style w:type="paragraph" w:customStyle="1" w:styleId="whitespace-break-spaces">
    <w:name w:val="whitespace-break-spaces"/>
    <w:basedOn w:val="Normal"/>
    <w:rsid w:val="00515E6E"/>
    <w:pPr>
      <w:widowControl/>
      <w:autoSpaceDE/>
      <w:autoSpaceDN/>
      <w:adjustRightInd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GT"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67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6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88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90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42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9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05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4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93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77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78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77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69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06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0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54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85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92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7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58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47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4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78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36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0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70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2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1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7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66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848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57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95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369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22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8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86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92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905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63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50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7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03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651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6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0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9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74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856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24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42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96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79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7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53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18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0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60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254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13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2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57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570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35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8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1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0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0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9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3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54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4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9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69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88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69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74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319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4738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3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19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5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213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392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3924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0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29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1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1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1951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37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93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16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27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137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43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9420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4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9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84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04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84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83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5625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73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6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56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01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36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62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461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0644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8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00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66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52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69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13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7895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96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8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77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81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16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60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181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02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2457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9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0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3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7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46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804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3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7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87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76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30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17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437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5034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1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55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18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7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08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84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36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54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403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725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75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29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194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27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38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99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686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668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379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87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84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747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394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051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686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29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83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7238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6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30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787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784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102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827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59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22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817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86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3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9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45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9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0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427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995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4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7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59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53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62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95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696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1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86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8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78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79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17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15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5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2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55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75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49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9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73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18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93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82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85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271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43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67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558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28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78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41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613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26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76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44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89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38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62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7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7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9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9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8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0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7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2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1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3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4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85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9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0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23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14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2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894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4202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6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3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75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20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2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050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0807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2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07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2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912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17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62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3009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3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5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4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31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38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3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84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3492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8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1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8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0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58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81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54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2759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77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71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234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1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681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03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4047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09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74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6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01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8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570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39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8059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7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5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6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31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37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223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8802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19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26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99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76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0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824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916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15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01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04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65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46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162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4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45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32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5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52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11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54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85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71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826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62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729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49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51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494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82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245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74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44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69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6420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8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3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769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065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82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451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48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70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56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05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0932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30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49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959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55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98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8366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2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17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3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06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38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68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414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82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6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2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35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54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8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482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12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93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1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59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61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94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2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04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95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73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48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211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00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75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17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52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70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09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3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08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371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74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9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6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47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91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2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6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41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75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53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32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30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7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51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59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2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4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9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2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8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8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1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45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7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5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26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4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03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89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5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10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1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4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40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9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6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8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43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48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76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4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docker.com/products/docker-desktop/" TargetMode="Externa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hyperlink" Target="https://nodejs.org/" TargetMode="External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ode.visualstudio.com/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postman.com/downloads/" TargetMode="External"/><Relationship Id="rId22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iel\AppData\Roaming\Microsoft\Templates\Curr&#237;culum%20v&#237;tae%20con%20esferas%20azules.dotx" TargetMode="External"/></Relationship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95F9FDA4-D555-49C1-A6A1-210ABBE0E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con esferas azules.dotx</Template>
  <TotalTime>0</TotalTime>
  <Pages>18</Pages>
  <Words>2813</Words>
  <Characters>15473</Characters>
  <Application>Microsoft Office Word</Application>
  <DocSecurity>0</DocSecurity>
  <Lines>128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2025-02-13T16:10:00Z</dcterms:created>
  <dcterms:modified xsi:type="dcterms:W3CDTF">2025-11-21T16:49:00Z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